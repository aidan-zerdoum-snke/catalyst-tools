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b w:val="0"/>
          <w:bCs w:val="0"/>
          <w:caps w:val="0"/>
          <w:kern w:val="0"/>
          <w:sz w:val="20"/>
          <w:szCs w:val="24"/>
        </w:rPr>
        <w:id w:val="1879009"/>
        <w:docPartObj>
          <w:docPartGallery w:val="Cover Pages"/>
          <w:docPartUnique/>
        </w:docPartObj>
      </w:sdtPr>
      <w:sdtContent>
        <w:sdt>
          <w:sdtPr>
            <w:id w:val="1879011"/>
            <w:placeholder>
              <w:docPart w:val="B1109B1955964EE28C679F7BECDEAB0E"/>
            </w:placeholder>
          </w:sdtPr>
          <w:sdtContent>
            <w:p w14:paraId="5C9F8750" w14:textId="56C60923" w:rsidR="00450AAD" w:rsidRDefault="007C4CCB" w:rsidP="00450AAD">
              <w:pPr>
                <w:pStyle w:val="FrontTitle"/>
              </w:pPr>
              <w:r>
                <w:t>{d.project_name}</w:t>
              </w:r>
              <w:r w:rsidR="006E7894">
                <w:t xml:space="preserve"> </w:t>
              </w:r>
            </w:p>
          </w:sdtContent>
        </w:sdt>
        <w:sdt>
          <w:sdtPr>
            <w:rPr>
              <w:b/>
              <w:color w:val="808080"/>
            </w:rPr>
            <w:id w:val="1879016"/>
            <w:placeholder>
              <w:docPart w:val="A2C8289536914BC799A70D900DE7ADC5"/>
            </w:placeholder>
          </w:sdtPr>
          <w:sdtContent>
            <w:p w14:paraId="6F16E7E5" w14:textId="1D94DAE9" w:rsidR="00450AAD" w:rsidRPr="002D2E03" w:rsidRDefault="006657AC" w:rsidP="00450AAD">
              <w:pPr>
                <w:pStyle w:val="FrontTitlesubtitle"/>
                <w:rPr>
                  <w:b/>
                </w:rPr>
              </w:pPr>
              <w:r>
                <w:rPr>
                  <w:b/>
                  <w:color w:val="808080"/>
                </w:rPr>
                <w:t>{d.version}</w:t>
              </w:r>
              <w:r w:rsidR="00155531">
                <w:rPr>
                  <w:b/>
                  <w:color w:val="808080"/>
                </w:rPr>
                <w:t xml:space="preserve"> as of </w:t>
              </w:r>
              <w:r>
                <w:rPr>
                  <w:b/>
                  <w:color w:val="808080"/>
                </w:rPr>
                <w:t>{d.date}</w:t>
              </w:r>
            </w:p>
          </w:sdtContent>
        </w:sdt>
        <w:p w14:paraId="5CCB223E" w14:textId="77777777" w:rsidR="00927AEC" w:rsidRDefault="00450AAD">
          <w:pPr>
            <w:spacing w:after="0" w:line="240" w:lineRule="auto"/>
            <w:rPr>
              <w:sz w:val="16"/>
              <w:szCs w:val="16"/>
            </w:rPr>
          </w:pPr>
          <w:r>
            <w:br w:type="page"/>
          </w:r>
        </w:p>
      </w:sdtContent>
    </w:sdt>
    <w:p w14:paraId="77ED8DA5" w14:textId="77777777" w:rsidR="003D3957" w:rsidRDefault="003D3957" w:rsidP="003D3957">
      <w:pPr>
        <w:pStyle w:val="Heading1"/>
      </w:pPr>
      <w:r>
        <w:lastRenderedPageBreak/>
        <w:t>Introduction</w:t>
      </w:r>
    </w:p>
    <w:p w14:paraId="6F5FED12" w14:textId="77777777" w:rsidR="003D3957" w:rsidRDefault="003D3957" w:rsidP="003D3957">
      <w:r>
        <w:t xml:space="preserve">This document is the validation plan and protocol for the use of the automated process specified above at Brainlab. The intent is to </w:t>
      </w:r>
      <w:r w:rsidR="00FA0B2A">
        <w:t>provide</w:t>
      </w:r>
      <w:r>
        <w:t xml:space="preserve"> adequate documented </w:t>
      </w:r>
      <w:r w:rsidR="00FA0B2A">
        <w:t xml:space="preserve">evidence to confirm that </w:t>
      </w:r>
      <w:r>
        <w:t xml:space="preserve">this automated process </w:t>
      </w:r>
      <w:r w:rsidR="00FA0B2A">
        <w:t>operates as intended.</w:t>
      </w:r>
    </w:p>
    <w:p w14:paraId="4E16CEBD" w14:textId="2A08CBC8" w:rsidR="003D3957" w:rsidRDefault="003D3957" w:rsidP="003D3957">
      <w:pPr>
        <w:pStyle w:val="Heading1"/>
        <w:tabs>
          <w:tab w:val="num" w:pos="432"/>
        </w:tabs>
        <w:spacing w:afterAutospacing="0" w:line="240" w:lineRule="auto"/>
      </w:pPr>
      <w:r>
        <w:t xml:space="preserve">Responsibilities &amp; </w:t>
      </w:r>
      <w:r w:rsidR="00AC4640">
        <w:t>a</w:t>
      </w:r>
      <w:r>
        <w:t>uthorities</w:t>
      </w:r>
    </w:p>
    <w:sdt>
      <w:sdtPr>
        <w:id w:val="1878949"/>
        <w:placeholder>
          <w:docPart w:val="DE6FBD79DDE24BDDBE7616F821A9500D"/>
        </w:placeholder>
      </w:sdtPr>
      <w:sdtContent>
        <w:sdt>
          <w:sdtPr>
            <w:id w:val="-843396131"/>
            <w:placeholder>
              <w:docPart w:val="2A7FD5E6A611437084E7563D78A0485D"/>
            </w:placeholder>
          </w:sdtPr>
          <w:sdtContent>
            <w:p w14:paraId="1FF4B35B" w14:textId="09085F1D" w:rsidR="002E262C" w:rsidRDefault="000B7214" w:rsidP="002E262C">
              <w:pPr>
                <w:pStyle w:val="paragraph"/>
                <w:numPr>
                  <w:ilvl w:val="0"/>
                  <w:numId w:val="24"/>
                </w:numPr>
                <w:spacing w:before="0" w:beforeAutospacing="0" w:after="0" w:afterAutospacing="0"/>
                <w:textAlignment w:val="baseline"/>
                <w:rPr>
                  <w:rFonts w:ascii="Arial" w:hAnsi="Arial" w:cs="Arial"/>
                  <w:sz w:val="20"/>
                  <w:szCs w:val="20"/>
                  <w:lang w:val="en-US"/>
                </w:rPr>
              </w:pPr>
              <w:r>
                <w:rPr>
                  <w:rStyle w:val="normaltextrun"/>
                  <w:rFonts w:ascii="Arial" w:hAnsi="Arial" w:cs="Arial"/>
                  <w:sz w:val="20"/>
                  <w:szCs w:val="20"/>
                  <w:lang w:val="en-US"/>
                </w:rPr>
                <w:t xml:space="preserve">{d.originator} </w:t>
              </w:r>
              <w:r w:rsidR="006657AC">
                <w:rPr>
                  <w:rStyle w:val="normaltextrun"/>
                  <w:rFonts w:ascii="Arial" w:hAnsi="Arial" w:cs="Arial"/>
                  <w:sz w:val="20"/>
                  <w:szCs w:val="20"/>
                  <w:lang w:val="en-US"/>
                </w:rPr>
                <w:t xml:space="preserve">({d.originator_shortsign}) is responsible </w:t>
              </w:r>
              <w:r w:rsidR="002E262C" w:rsidRPr="00996FFE">
                <w:rPr>
                  <w:rStyle w:val="normaltextrun"/>
                  <w:rFonts w:ascii="Arial" w:hAnsi="Arial" w:cs="Arial"/>
                  <w:sz w:val="20"/>
                  <w:szCs w:val="20"/>
                  <w:lang w:val="en-US"/>
                </w:rPr>
                <w:t>for preparing the validation plan and coordinating its execution.</w:t>
              </w:r>
              <w:r w:rsidR="002E262C" w:rsidRPr="00996FFE">
                <w:rPr>
                  <w:rStyle w:val="eop"/>
                  <w:rFonts w:ascii="Arial" w:hAnsi="Arial" w:cs="Arial"/>
                  <w:sz w:val="20"/>
                  <w:szCs w:val="20"/>
                  <w:lang w:val="en-US"/>
                </w:rPr>
                <w:t> </w:t>
              </w:r>
            </w:p>
            <w:p w14:paraId="09916BC6" w14:textId="52E757EB" w:rsidR="002E262C" w:rsidRDefault="006657AC" w:rsidP="002E262C">
              <w:pPr>
                <w:pStyle w:val="paragraph"/>
                <w:numPr>
                  <w:ilvl w:val="0"/>
                  <w:numId w:val="24"/>
                </w:numPr>
                <w:spacing w:before="0" w:beforeAutospacing="0" w:after="0" w:afterAutospacing="0"/>
                <w:textAlignment w:val="baseline"/>
                <w:rPr>
                  <w:rFonts w:ascii="Arial" w:hAnsi="Arial" w:cs="Arial"/>
                  <w:sz w:val="20"/>
                  <w:szCs w:val="20"/>
                  <w:lang w:val="en-US"/>
                </w:rPr>
              </w:pPr>
              <w:r>
                <w:rPr>
                  <w:rStyle w:val="normaltextrun"/>
                  <w:rFonts w:ascii="Arial" w:hAnsi="Arial" w:cs="Arial"/>
                  <w:sz w:val="20"/>
                  <w:szCs w:val="20"/>
                  <w:lang w:val="en-US"/>
                </w:rPr>
                <w:t xml:space="preserve">{d.maintainance_responsibles} </w:t>
              </w:r>
              <w:r w:rsidR="002E262C" w:rsidRPr="00996FFE">
                <w:rPr>
                  <w:rStyle w:val="normaltextrun"/>
                  <w:rFonts w:ascii="Arial" w:hAnsi="Arial" w:cs="Arial"/>
                  <w:sz w:val="20"/>
                  <w:szCs w:val="20"/>
                  <w:lang w:val="en-US"/>
                </w:rPr>
                <w:t>are responsible for maintaining the software tool and providing tool support.</w:t>
              </w:r>
              <w:r w:rsidR="002E262C" w:rsidRPr="00996FFE">
                <w:rPr>
                  <w:rStyle w:val="eop"/>
                  <w:rFonts w:ascii="Arial" w:hAnsi="Arial" w:cs="Arial"/>
                  <w:sz w:val="20"/>
                  <w:szCs w:val="20"/>
                  <w:lang w:val="en-US"/>
                </w:rPr>
                <w:t> </w:t>
              </w:r>
            </w:p>
            <w:p w14:paraId="27092775" w14:textId="05901A6B" w:rsidR="003F62AB" w:rsidRDefault="002E262C" w:rsidP="002E262C">
              <w:pPr>
                <w:pStyle w:val="paragraph"/>
                <w:numPr>
                  <w:ilvl w:val="0"/>
                  <w:numId w:val="24"/>
                </w:numPr>
                <w:spacing w:before="0" w:beforeAutospacing="0" w:after="0" w:afterAutospacing="0"/>
                <w:textAlignment w:val="baseline"/>
                <w:rPr>
                  <w:rStyle w:val="eop"/>
                  <w:rFonts w:ascii="Arial" w:hAnsi="Arial" w:cs="Arial"/>
                  <w:sz w:val="20"/>
                  <w:szCs w:val="20"/>
                  <w:lang w:val="en-US"/>
                </w:rPr>
              </w:pPr>
              <w:r w:rsidRPr="00996FFE">
                <w:rPr>
                  <w:rStyle w:val="normaltextrun"/>
                  <w:rFonts w:ascii="Arial" w:hAnsi="Arial" w:cs="Arial"/>
                  <w:sz w:val="20"/>
                  <w:szCs w:val="20"/>
                  <w:lang w:val="en-US"/>
                </w:rPr>
                <w:t>Every user is responsible for the correct usage of this application according to the provided documentation.</w:t>
              </w:r>
              <w:r w:rsidRPr="00996FFE">
                <w:rPr>
                  <w:rStyle w:val="contentcontrolboundarysink"/>
                  <w:rFonts w:ascii="Arial" w:eastAsiaTheme="majorEastAsia" w:hAnsi="Arial" w:cs="Arial"/>
                  <w:szCs w:val="20"/>
                  <w:lang w:val="en-US"/>
                </w:rPr>
                <w:t>​</w:t>
              </w:r>
              <w:r w:rsidRPr="00996FFE">
                <w:rPr>
                  <w:rStyle w:val="eop"/>
                  <w:rFonts w:ascii="Arial" w:hAnsi="Arial" w:cs="Arial"/>
                  <w:sz w:val="20"/>
                  <w:szCs w:val="20"/>
                  <w:lang w:val="en-US"/>
                </w:rPr>
                <w:t> </w:t>
              </w:r>
            </w:p>
            <w:p w14:paraId="624CC108" w14:textId="77777777" w:rsidR="002E262C" w:rsidRPr="002E262C" w:rsidRDefault="00000000" w:rsidP="002E262C">
              <w:pPr>
                <w:pStyle w:val="paragraph"/>
                <w:spacing w:before="0" w:beforeAutospacing="0" w:after="0" w:afterAutospacing="0"/>
                <w:ind w:left="720"/>
                <w:textAlignment w:val="baseline"/>
                <w:rPr>
                  <w:rFonts w:ascii="Arial" w:hAnsi="Arial" w:cs="Arial"/>
                  <w:sz w:val="20"/>
                  <w:szCs w:val="20"/>
                  <w:lang w:val="en-US"/>
                </w:rPr>
              </w:pPr>
            </w:p>
          </w:sdtContent>
        </w:sdt>
      </w:sdtContent>
    </w:sdt>
    <w:p w14:paraId="253B7A9D" w14:textId="583F12CA" w:rsidR="00FA0B2A" w:rsidRDefault="00FA0B2A" w:rsidP="00FA0B2A">
      <w:pPr>
        <w:pStyle w:val="Heading1"/>
        <w:tabs>
          <w:tab w:val="num" w:pos="432"/>
        </w:tabs>
        <w:spacing w:afterAutospacing="0" w:line="240" w:lineRule="auto"/>
      </w:pPr>
      <w:r>
        <w:t xml:space="preserve">Definition </w:t>
      </w:r>
      <w:r w:rsidR="00AC4640">
        <w:t>p</w:t>
      </w:r>
      <w:r>
        <w:t>hase</w:t>
      </w:r>
    </w:p>
    <w:p w14:paraId="75DB9AF8" w14:textId="77777777" w:rsidR="00FA0B2A" w:rsidRDefault="00FA0B2A" w:rsidP="00FA0B2A">
      <w:pPr>
        <w:pStyle w:val="Heading2"/>
        <w:tabs>
          <w:tab w:val="num" w:pos="576"/>
        </w:tabs>
        <w:spacing w:afterAutospacing="0" w:line="240" w:lineRule="auto"/>
      </w:pPr>
      <w:bookmarkStart w:id="0" w:name="_Toc215473960"/>
      <w:bookmarkStart w:id="1" w:name="_Toc215473958"/>
      <w:r>
        <w:t>Intended use</w:t>
      </w:r>
      <w:bookmarkEnd w:id="0"/>
    </w:p>
    <w:sdt>
      <w:sdtPr>
        <w:id w:val="1878953"/>
        <w:placeholder>
          <w:docPart w:val="A5CD7905EAED43768A59FADB13656C88"/>
        </w:placeholder>
      </w:sdtPr>
      <w:sdtContent>
        <w:p w14:paraId="7EADDD14" w14:textId="5D9E8EE5" w:rsidR="006A3939" w:rsidRPr="00FA0B2A" w:rsidRDefault="006A3939" w:rsidP="006A3939">
          <w:r w:rsidRPr="007856BB">
            <w:t xml:space="preserve">The intended use of the </w:t>
          </w:r>
          <w:r w:rsidR="00E77086">
            <w:rPr>
              <w:rStyle w:val="normaltextrun"/>
              <w:b/>
              <w:bCs/>
              <w:szCs w:val="20"/>
            </w:rPr>
            <w:t>{d.project_name}</w:t>
          </w:r>
          <w:r w:rsidR="00E77086">
            <w:rPr>
              <w:rStyle w:val="normaltextrun"/>
              <w:rFonts w:eastAsiaTheme="majorEastAsia"/>
              <w:b/>
              <w:bCs/>
              <w:color w:val="000000" w:themeColor="text1"/>
              <w:szCs w:val="20"/>
            </w:rPr>
            <w:t xml:space="preserve"> </w:t>
          </w:r>
          <w:r w:rsidR="006657AC">
            <w:rPr>
              <w:rStyle w:val="normaltextrun"/>
              <w:rFonts w:eastAsiaTheme="majorEastAsia"/>
              <w:b/>
              <w:bCs/>
              <w:color w:val="000000" w:themeColor="text1"/>
              <w:szCs w:val="20"/>
            </w:rPr>
            <w:t>{d.version}</w:t>
          </w:r>
          <w:r w:rsidRPr="007856BB">
            <w:t xml:space="preserve"> is to support model training activities related to the release of the AI</w:t>
          </w:r>
          <w:r>
            <w:t>/ML</w:t>
          </w:r>
          <w:r w:rsidRPr="007856BB">
            <w:t xml:space="preserve">-based </w:t>
          </w:r>
          <w:r w:rsidR="006657AC">
            <w:t>anatomical image analysis</w:t>
          </w:r>
          <w:r w:rsidRPr="007856BB">
            <w:t xml:space="preserve"> application. Explicitly, this tool is not for clinical use. </w:t>
          </w:r>
          <w:r w:rsidRPr="0084545E">
            <w:t> </w:t>
          </w:r>
        </w:p>
        <w:p w14:paraId="7DC56BB3" w14:textId="6F07319D" w:rsidR="00B278C5" w:rsidRDefault="00F03076" w:rsidP="00F03076">
          <w:r>
            <w:t>This validation protocol includes validation of the following:</w:t>
          </w:r>
        </w:p>
      </w:sdtContent>
    </w:sdt>
    <w:bookmarkEnd w:id="1" w:displacedByCustomXml="prev"/>
    <w:tbl>
      <w:tblPr>
        <w:tblStyle w:val="TableGrid"/>
        <w:tblW w:w="0" w:type="auto"/>
        <w:tblLook w:val="04A0" w:firstRow="1" w:lastRow="0" w:firstColumn="1" w:lastColumn="0" w:noHBand="0" w:noVBand="1"/>
      </w:tblPr>
      <w:tblGrid>
        <w:gridCol w:w="4531"/>
        <w:gridCol w:w="4532"/>
      </w:tblGrid>
      <w:tr w:rsidR="00B278C5" w14:paraId="1141BF2C" w14:textId="77777777" w:rsidTr="00B278C5">
        <w:tc>
          <w:tcPr>
            <w:tcW w:w="4531" w:type="dxa"/>
          </w:tcPr>
          <w:p w14:paraId="19C1A92A" w14:textId="3C87CE2F" w:rsidR="00B278C5" w:rsidRPr="00B278C5" w:rsidRDefault="00466E3E" w:rsidP="00B278C5">
            <w:pPr>
              <w:rPr>
                <w:b/>
                <w:bCs/>
              </w:rPr>
            </w:pPr>
            <w:r>
              <w:rPr>
                <w:b/>
                <w:bCs/>
              </w:rPr>
              <w:t>Tool</w:t>
            </w:r>
          </w:p>
        </w:tc>
        <w:tc>
          <w:tcPr>
            <w:tcW w:w="4532" w:type="dxa"/>
          </w:tcPr>
          <w:p w14:paraId="358382E8" w14:textId="723F2B25" w:rsidR="00B278C5" w:rsidRPr="00B278C5" w:rsidRDefault="008D24BA" w:rsidP="00B278C5">
            <w:pPr>
              <w:rPr>
                <w:b/>
                <w:bCs/>
              </w:rPr>
            </w:pPr>
            <w:r>
              <w:rPr>
                <w:b/>
                <w:bCs/>
              </w:rPr>
              <w:t xml:space="preserve">Major </w:t>
            </w:r>
            <w:r w:rsidR="00B278C5" w:rsidRPr="00B278C5">
              <w:rPr>
                <w:b/>
                <w:bCs/>
              </w:rPr>
              <w:t>Version</w:t>
            </w:r>
          </w:p>
        </w:tc>
      </w:tr>
      <w:tr w:rsidR="00B278C5" w14:paraId="689758AF" w14:textId="77777777" w:rsidTr="00B278C5">
        <w:tc>
          <w:tcPr>
            <w:tcW w:w="4531" w:type="dxa"/>
          </w:tcPr>
          <w:p w14:paraId="224FBA00" w14:textId="0A54E40F" w:rsidR="00B278C5" w:rsidRPr="00B278C5" w:rsidRDefault="005B2C3C" w:rsidP="00B278C5">
            <w:bookmarkStart w:id="2" w:name="_Hlk160539010"/>
            <w:r w:rsidRPr="005B2C3C">
              <w:t>{d.tools[i].name}</w:t>
            </w:r>
          </w:p>
        </w:tc>
        <w:tc>
          <w:tcPr>
            <w:tcW w:w="4532" w:type="dxa"/>
          </w:tcPr>
          <w:p w14:paraId="679F629F" w14:textId="4385E11F" w:rsidR="00B278C5" w:rsidRPr="005B2C3C" w:rsidRDefault="005B2C3C" w:rsidP="00B278C5">
            <w:r w:rsidRPr="005B2C3C">
              <w:t>{d.tools[i].major_version}</w:t>
            </w:r>
          </w:p>
        </w:tc>
      </w:tr>
      <w:tr w:rsidR="00B278C5" w14:paraId="3CF75FD7" w14:textId="77777777" w:rsidTr="00B278C5">
        <w:tc>
          <w:tcPr>
            <w:tcW w:w="4531" w:type="dxa"/>
          </w:tcPr>
          <w:p w14:paraId="11321322" w14:textId="400CC887" w:rsidR="00B278C5" w:rsidRPr="00B278C5" w:rsidRDefault="005B2C3C" w:rsidP="00B278C5">
            <w:r w:rsidRPr="005B2C3C">
              <w:t>{d.tools[i+1].name}</w:t>
            </w:r>
          </w:p>
        </w:tc>
        <w:tc>
          <w:tcPr>
            <w:tcW w:w="4532" w:type="dxa"/>
          </w:tcPr>
          <w:p w14:paraId="4914C5DC" w14:textId="0F918157" w:rsidR="00B278C5" w:rsidRPr="00B278C5" w:rsidRDefault="005B2C3C" w:rsidP="00B278C5">
            <w:r w:rsidRPr="005B2C3C">
              <w:t>{d.tools[i+1].major_version}</w:t>
            </w:r>
          </w:p>
        </w:tc>
      </w:tr>
    </w:tbl>
    <w:bookmarkEnd w:id="2"/>
    <w:p w14:paraId="09BDED3F" w14:textId="77777777" w:rsidR="00FA0B2A" w:rsidRDefault="008617DB" w:rsidP="00B278C5">
      <w:pPr>
        <w:pStyle w:val="Heading2"/>
      </w:pPr>
      <w:r>
        <w:t>A</w:t>
      </w:r>
      <w:r w:rsidR="001E0765">
        <w:t>nalysis of process failure R</w:t>
      </w:r>
      <w:r>
        <w:t>isk</w:t>
      </w:r>
    </w:p>
    <w:p w14:paraId="5C3D286E" w14:textId="69E2F785" w:rsidR="006A3939" w:rsidRPr="002615AB" w:rsidRDefault="006A3939" w:rsidP="006A3939">
      <w:pPr>
        <w:pStyle w:val="paragraph"/>
        <w:spacing w:before="0" w:beforeAutospacing="0" w:after="0" w:afterAutospacing="0"/>
        <w:ind w:left="-15"/>
        <w:jc w:val="both"/>
        <w:textAlignment w:val="baseline"/>
        <w:rPr>
          <w:rFonts w:ascii="Segoe UI" w:hAnsi="Segoe UI" w:cs="Segoe UI"/>
          <w:color w:val="000000"/>
          <w:sz w:val="20"/>
          <w:szCs w:val="20"/>
          <w:lang w:val="en-US"/>
        </w:rPr>
      </w:pPr>
      <w:r w:rsidRPr="1AF358AE">
        <w:rPr>
          <w:rStyle w:val="normaltextrun"/>
          <w:rFonts w:ascii="Arial" w:eastAsiaTheme="majorEastAsia" w:hAnsi="Arial" w:cs="Arial"/>
          <w:color w:val="000000" w:themeColor="text1"/>
          <w:sz w:val="20"/>
          <w:szCs w:val="20"/>
          <w:lang w:val="en-US"/>
        </w:rPr>
        <w:t>The</w:t>
      </w:r>
      <w:r w:rsidRPr="00124F18">
        <w:rPr>
          <w:rStyle w:val="normaltextrun"/>
          <w:rFonts w:ascii="Arial" w:eastAsiaTheme="majorEastAsia" w:hAnsi="Arial" w:cs="Arial"/>
          <w:b/>
          <w:bCs/>
          <w:color w:val="000000" w:themeColor="text1"/>
          <w:sz w:val="20"/>
          <w:szCs w:val="20"/>
          <w:lang w:val="en-US"/>
        </w:rPr>
        <w:t xml:space="preserve"> </w:t>
      </w:r>
      <w:r w:rsidR="007C4CCB">
        <w:rPr>
          <w:rStyle w:val="normaltextrun"/>
          <w:rFonts w:ascii="Arial" w:hAnsi="Arial" w:cs="Arial"/>
          <w:b/>
          <w:bCs/>
          <w:sz w:val="20"/>
          <w:szCs w:val="20"/>
          <w:lang w:val="en-US"/>
        </w:rPr>
        <w:t>{d.project_name}</w:t>
      </w:r>
      <w:r w:rsidR="00E77086">
        <w:rPr>
          <w:rStyle w:val="normaltextrun"/>
          <w:rFonts w:ascii="Arial" w:eastAsiaTheme="majorEastAsia" w:hAnsi="Arial" w:cs="Arial"/>
          <w:b/>
          <w:bCs/>
          <w:color w:val="000000" w:themeColor="text1"/>
          <w:sz w:val="20"/>
          <w:szCs w:val="20"/>
          <w:lang w:val="en-US"/>
        </w:rPr>
        <w:t xml:space="preserve"> </w:t>
      </w:r>
      <w:r w:rsidR="007C4CCB">
        <w:rPr>
          <w:rStyle w:val="normaltextrun"/>
          <w:rFonts w:ascii="Arial" w:eastAsiaTheme="majorEastAsia" w:hAnsi="Arial" w:cs="Arial"/>
          <w:b/>
          <w:bCs/>
          <w:color w:val="000000" w:themeColor="text1"/>
          <w:sz w:val="20"/>
          <w:szCs w:val="20"/>
          <w:lang w:val="en-US"/>
        </w:rPr>
        <w:t xml:space="preserve">{d.version} </w:t>
      </w:r>
      <w:r w:rsidRPr="1AF358AE">
        <w:rPr>
          <w:rStyle w:val="normaltextrun"/>
          <w:rFonts w:ascii="Arial" w:eastAsiaTheme="majorEastAsia" w:hAnsi="Arial" w:cs="Arial"/>
          <w:color w:val="000000" w:themeColor="text1"/>
          <w:sz w:val="20"/>
          <w:szCs w:val="20"/>
          <w:lang w:val="en-US"/>
        </w:rPr>
        <w:t xml:space="preserve">does not directly affect the source code of any </w:t>
      </w:r>
      <w:r w:rsidR="006657AC">
        <w:rPr>
          <w:rStyle w:val="normaltextrun"/>
          <w:rFonts w:ascii="Arial" w:eastAsiaTheme="majorEastAsia" w:hAnsi="Arial" w:cs="Arial"/>
          <w:color w:val="000000" w:themeColor="text1"/>
          <w:sz w:val="20"/>
          <w:szCs w:val="20"/>
          <w:lang w:val="en-US"/>
        </w:rPr>
        <w:t>anatomical image analysis</w:t>
      </w:r>
      <w:r w:rsidRPr="1AF358AE">
        <w:rPr>
          <w:rStyle w:val="normaltextrun"/>
          <w:rFonts w:ascii="Arial" w:eastAsiaTheme="majorEastAsia" w:hAnsi="Arial" w:cs="Arial"/>
          <w:color w:val="000000" w:themeColor="text1"/>
          <w:sz w:val="20"/>
          <w:szCs w:val="20"/>
          <w:lang w:val="en-US"/>
        </w:rPr>
        <w:t xml:space="preserve"> process. It however affects the deep learning model and hyperparameter set employed in the machine learning-based </w:t>
      </w:r>
      <w:r w:rsidR="006657AC">
        <w:rPr>
          <w:rStyle w:val="normaltextrun"/>
          <w:rFonts w:ascii="Arial" w:eastAsiaTheme="majorEastAsia" w:hAnsi="Arial" w:cs="Arial"/>
          <w:color w:val="000000" w:themeColor="text1"/>
          <w:sz w:val="20"/>
          <w:szCs w:val="20"/>
          <w:lang w:val="en-US"/>
        </w:rPr>
        <w:t>anatomical image analysis</w:t>
      </w:r>
      <w:r w:rsidRPr="1AF358AE">
        <w:rPr>
          <w:rStyle w:val="normaltextrun"/>
          <w:rFonts w:ascii="Arial" w:eastAsiaTheme="majorEastAsia" w:hAnsi="Arial" w:cs="Arial"/>
          <w:color w:val="000000" w:themeColor="text1"/>
          <w:sz w:val="20"/>
          <w:szCs w:val="20"/>
          <w:lang w:val="en-US"/>
        </w:rPr>
        <w:t xml:space="preserve"> algorithm of the Anatomical Patient Model Service. The tests in this </w:t>
      </w:r>
      <w:r>
        <w:rPr>
          <w:rStyle w:val="normaltextrun"/>
          <w:rFonts w:ascii="Arial" w:eastAsiaTheme="majorEastAsia" w:hAnsi="Arial" w:cs="Arial"/>
          <w:color w:val="000000" w:themeColor="text1"/>
          <w:sz w:val="20"/>
          <w:szCs w:val="20"/>
          <w:lang w:val="en-US"/>
        </w:rPr>
        <w:t>document</w:t>
      </w:r>
      <w:r w:rsidRPr="1AF358AE">
        <w:rPr>
          <w:rStyle w:val="normaltextrun"/>
          <w:rFonts w:ascii="Arial" w:eastAsiaTheme="majorEastAsia" w:hAnsi="Arial" w:cs="Arial"/>
          <w:color w:val="000000" w:themeColor="text1"/>
          <w:sz w:val="20"/>
          <w:szCs w:val="20"/>
          <w:lang w:val="en-US"/>
        </w:rPr>
        <w:t xml:space="preserve"> ensure the correctness of the outputs created by the tool (e.g., models, hyperparameter files, training and evaluation reports, converted models). </w:t>
      </w:r>
      <w:r w:rsidRPr="1AF358AE">
        <w:rPr>
          <w:rStyle w:val="eop"/>
          <w:rFonts w:ascii="Arial" w:hAnsi="Arial" w:cs="Arial"/>
          <w:color w:val="000000" w:themeColor="text1"/>
          <w:sz w:val="20"/>
          <w:szCs w:val="20"/>
          <w:lang w:val="en-US"/>
        </w:rPr>
        <w:t> </w:t>
      </w:r>
    </w:p>
    <w:p w14:paraId="3144FB2C" w14:textId="3C220A74" w:rsidR="006A3939" w:rsidRDefault="006A3939" w:rsidP="006A3939">
      <w:pPr>
        <w:pStyle w:val="paragraph"/>
        <w:spacing w:before="0" w:beforeAutospacing="0" w:after="0" w:afterAutospacing="0"/>
        <w:ind w:left="-15"/>
        <w:jc w:val="both"/>
        <w:textAlignment w:val="baseline"/>
        <w:rPr>
          <w:rStyle w:val="eop"/>
          <w:rFonts w:ascii="Arial" w:hAnsi="Arial" w:cs="Arial"/>
          <w:color w:val="000000"/>
          <w:sz w:val="20"/>
          <w:szCs w:val="20"/>
          <w:lang w:val="en-US"/>
        </w:rPr>
      </w:pPr>
      <w:r w:rsidRPr="002615AB">
        <w:rPr>
          <w:rStyle w:val="normaltextrun"/>
          <w:rFonts w:ascii="Arial" w:eastAsiaTheme="majorEastAsia" w:hAnsi="Arial" w:cs="Arial"/>
          <w:color w:val="000000"/>
          <w:sz w:val="20"/>
          <w:szCs w:val="20"/>
          <w:lang w:val="en-US"/>
        </w:rPr>
        <w:t xml:space="preserve">To mitigate the risk of potential failure cases, the results of the tool are manually inspected based on the generated reports (training and evaluation reports). The ultimate models produced by the tool and selected by the user based on results presented by the tool are evaluated by further processes, more specifically by the </w:t>
      </w:r>
      <w:r>
        <w:rPr>
          <w:rStyle w:val="normaltextrun"/>
          <w:rFonts w:ascii="Arial" w:eastAsiaTheme="majorEastAsia" w:hAnsi="Arial" w:cs="Arial"/>
          <w:color w:val="000000"/>
          <w:sz w:val="20"/>
          <w:szCs w:val="20"/>
          <w:lang w:val="en-US"/>
        </w:rPr>
        <w:t xml:space="preserve">validated tool </w:t>
      </w:r>
      <w:r w:rsidRPr="002615AB">
        <w:rPr>
          <w:rStyle w:val="normaltextrun"/>
          <w:rFonts w:ascii="Arial" w:eastAsiaTheme="majorEastAsia" w:hAnsi="Arial" w:cs="Arial"/>
          <w:color w:val="000000"/>
          <w:sz w:val="20"/>
          <w:szCs w:val="20"/>
          <w:lang w:val="en-US"/>
        </w:rPr>
        <w:t>Algorithm Job Processing Application</w:t>
      </w:r>
      <w:r>
        <w:rPr>
          <w:rStyle w:val="normaltextrun"/>
          <w:rFonts w:ascii="Arial" w:eastAsiaTheme="majorEastAsia" w:hAnsi="Arial" w:cs="Arial"/>
          <w:color w:val="000000"/>
          <w:sz w:val="20"/>
          <w:szCs w:val="20"/>
          <w:lang w:val="en-US"/>
        </w:rPr>
        <w:t xml:space="preserve">. </w:t>
      </w:r>
      <w:r w:rsidRPr="002615AB">
        <w:rPr>
          <w:rStyle w:val="normaltextrun"/>
          <w:rFonts w:ascii="Arial" w:eastAsiaTheme="majorEastAsia" w:hAnsi="Arial" w:cs="Arial"/>
          <w:color w:val="000000"/>
          <w:sz w:val="20"/>
          <w:szCs w:val="20"/>
          <w:lang w:val="en-US"/>
        </w:rPr>
        <w:t>This mitigates the risk of failure of one of the above jobs. </w:t>
      </w:r>
      <w:r w:rsidRPr="002615AB">
        <w:rPr>
          <w:rStyle w:val="eop"/>
          <w:rFonts w:ascii="Arial" w:hAnsi="Arial" w:cs="Arial"/>
          <w:color w:val="000000"/>
          <w:sz w:val="20"/>
          <w:szCs w:val="20"/>
          <w:lang w:val="en-US"/>
        </w:rPr>
        <w:t> </w:t>
      </w:r>
    </w:p>
    <w:p w14:paraId="3E344D11" w14:textId="77777777" w:rsidR="006A3939" w:rsidRPr="002615AB" w:rsidRDefault="006A3939" w:rsidP="006A3939">
      <w:pPr>
        <w:pStyle w:val="paragraph"/>
        <w:spacing w:before="0" w:beforeAutospacing="0" w:after="0" w:afterAutospacing="0"/>
        <w:ind w:left="-15"/>
        <w:jc w:val="both"/>
        <w:textAlignment w:val="baseline"/>
        <w:rPr>
          <w:rFonts w:ascii="Segoe UI" w:hAnsi="Segoe UI" w:cs="Segoe UI"/>
          <w:color w:val="000000"/>
          <w:sz w:val="20"/>
          <w:szCs w:val="20"/>
          <w:lang w:val="en-US"/>
        </w:rPr>
      </w:pPr>
    </w:p>
    <w:p w14:paraId="19F877BF" w14:textId="62FA29FE" w:rsidR="008617DB" w:rsidRDefault="00697DD7" w:rsidP="008E1B2F">
      <w:pPr>
        <w:keepLines/>
      </w:pPr>
      <w:r>
        <w:rPr>
          <w:b/>
        </w:rPr>
        <w:t xml:space="preserve">Conclusion: </w:t>
      </w:r>
      <w:r>
        <w:t>The residual risk of the automated process is</w:t>
      </w:r>
    </w:p>
    <w:p w14:paraId="6C16AB15" w14:textId="77777777" w:rsidR="00697DD7" w:rsidRDefault="00000000" w:rsidP="008E1B2F">
      <w:pPr>
        <w:keepLines/>
        <w:ind w:firstLine="567"/>
      </w:pPr>
      <w:sdt>
        <w:sdtPr>
          <w:id w:val="-460956680"/>
          <w14:checkbox>
            <w14:checked w14:val="1"/>
            <w14:checkedState w14:val="2612" w14:font="MS Gothic"/>
            <w14:uncheckedState w14:val="2610" w14:font="MS Gothic"/>
          </w14:checkbox>
        </w:sdtPr>
        <w:sdtContent>
          <w:r w:rsidR="002D79F6">
            <w:rPr>
              <w:rFonts w:ascii="MS Gothic" w:eastAsia="MS Gothic" w:hAnsi="MS Gothic" w:hint="eastAsia"/>
            </w:rPr>
            <w:t>☒</w:t>
          </w:r>
        </w:sdtContent>
      </w:sdt>
      <w:r w:rsidR="00697DD7">
        <w:t xml:space="preserve"> Low (Section 3.3 is N/A)</w:t>
      </w:r>
    </w:p>
    <w:p w14:paraId="3CAE3685" w14:textId="77777777" w:rsidR="00697DD7" w:rsidRDefault="00000000" w:rsidP="008E1B2F">
      <w:pPr>
        <w:keepLines/>
        <w:ind w:firstLine="567"/>
      </w:pPr>
      <w:sdt>
        <w:sdtPr>
          <w:id w:val="867111212"/>
          <w14:checkbox>
            <w14:checked w14:val="0"/>
            <w14:checkedState w14:val="2612" w14:font="MS Gothic"/>
            <w14:uncheckedState w14:val="2610" w14:font="MS Gothic"/>
          </w14:checkbox>
        </w:sdtPr>
        <w:sdtContent>
          <w:r w:rsidR="00697DD7">
            <w:rPr>
              <w:rFonts w:ascii="MS Gothic" w:eastAsia="MS Gothic" w:hAnsi="MS Gothic" w:hint="eastAsia"/>
            </w:rPr>
            <w:t>☐</w:t>
          </w:r>
        </w:sdtContent>
      </w:sdt>
      <w:r w:rsidR="00697DD7">
        <w:t xml:space="preserve"> High</w:t>
      </w:r>
    </w:p>
    <w:p w14:paraId="026E69C2" w14:textId="77777777" w:rsidR="00FA0B2A" w:rsidRDefault="00FA0B2A" w:rsidP="00FA0B2A">
      <w:pPr>
        <w:pStyle w:val="Heading2"/>
      </w:pPr>
      <w:r>
        <w:lastRenderedPageBreak/>
        <w:t>Risk assessment &amp; control (</w:t>
      </w:r>
      <w:r w:rsidR="00697DD7">
        <w:t>N/A for low risk processes</w:t>
      </w:r>
      <w:r>
        <w:t>)</w:t>
      </w:r>
    </w:p>
    <w:sdt>
      <w:sdtPr>
        <w:id w:val="1878964"/>
        <w:placeholder>
          <w:docPart w:val="DE0DE38B7E5C4069841778DD928F2882"/>
        </w:placeholder>
      </w:sdtPr>
      <w:sdtContent>
        <w:p w14:paraId="60DBD7FE" w14:textId="77777777" w:rsidR="00FA0B2A" w:rsidRPr="002D79F6" w:rsidRDefault="002D79F6" w:rsidP="00FA0B2A">
          <w:r w:rsidRPr="002D79F6">
            <w:rPr>
              <w:rStyle w:val="PlaceholderText"/>
              <w:color w:val="auto"/>
            </w:rPr>
            <w:t>N/A</w:t>
          </w:r>
        </w:p>
      </w:sdtContent>
    </w:sdt>
    <w:p w14:paraId="6CFA2508" w14:textId="77777777" w:rsidR="00FA0B2A" w:rsidRDefault="00FA0B2A" w:rsidP="00FA0B2A">
      <w:pPr>
        <w:pStyle w:val="Heading2"/>
      </w:pPr>
      <w:r>
        <w:t>Validation approach</w:t>
      </w:r>
    </w:p>
    <w:sdt>
      <w:sdtPr>
        <w:id w:val="1878967"/>
        <w:placeholder>
          <w:docPart w:val="48B701B13B104953B82510275532F595"/>
        </w:placeholder>
      </w:sdtPr>
      <w:sdtContent>
        <w:p w14:paraId="13543082" w14:textId="09EE7DE4" w:rsidR="0093725B" w:rsidRDefault="002D79F6" w:rsidP="00FA0B2A">
          <w:r>
            <w:t xml:space="preserve">The validation </w:t>
          </w:r>
          <w:r w:rsidR="00CF5055">
            <w:t>approach is comprised of the following steps:</w:t>
          </w:r>
        </w:p>
        <w:p w14:paraId="3407D96C" w14:textId="3563FD24" w:rsidR="0093725B" w:rsidRDefault="0093725B" w:rsidP="0093725B">
          <w:pPr>
            <w:pStyle w:val="ListParagraph"/>
            <w:numPr>
              <w:ilvl w:val="0"/>
              <w:numId w:val="22"/>
            </w:numPr>
          </w:pPr>
          <w:r>
            <w:t>W</w:t>
          </w:r>
          <w:r w:rsidR="007E6D5E">
            <w:t>rite automated tests</w:t>
          </w:r>
          <w:r w:rsidR="00087599">
            <w:t>.</w:t>
          </w:r>
        </w:p>
        <w:p w14:paraId="4BE98345" w14:textId="6E2C5273" w:rsidR="0093725B" w:rsidRDefault="0093725B" w:rsidP="0093725B">
          <w:pPr>
            <w:pStyle w:val="ListParagraph"/>
            <w:numPr>
              <w:ilvl w:val="0"/>
              <w:numId w:val="22"/>
            </w:numPr>
          </w:pPr>
          <w:r>
            <w:t>Create the Validation Plan (this document) and have it approved</w:t>
          </w:r>
          <w:r w:rsidR="00087599">
            <w:t>.</w:t>
          </w:r>
        </w:p>
        <w:p w14:paraId="20D97D0F" w14:textId="025E082A" w:rsidR="0093725B" w:rsidRDefault="0093725B" w:rsidP="0093725B">
          <w:pPr>
            <w:pStyle w:val="ListParagraph"/>
            <w:numPr>
              <w:ilvl w:val="0"/>
              <w:numId w:val="22"/>
            </w:numPr>
          </w:pPr>
          <w:r>
            <w:t xml:space="preserve">Execute the tests that </w:t>
          </w:r>
          <w:r w:rsidR="00672DA9">
            <w:t xml:space="preserve">automatically </w:t>
          </w:r>
          <w:r>
            <w:t>fills the Validation Report and have it approved</w:t>
          </w:r>
          <w:r w:rsidR="00087599">
            <w:t>.</w:t>
          </w:r>
        </w:p>
        <w:p w14:paraId="7DC03F65" w14:textId="1782A525" w:rsidR="0093725B" w:rsidRDefault="002E57A2" w:rsidP="00B522EC">
          <w:r>
            <w:t>Any changes to the above-listed tools</w:t>
          </w:r>
          <w:r w:rsidR="0073030B">
            <w:t xml:space="preserve"> require</w:t>
          </w:r>
          <w:r>
            <w:t xml:space="preserve"> a re-validation of the </w:t>
          </w:r>
          <w:r w:rsidR="006B6CFA">
            <w:t>training tool</w:t>
          </w:r>
          <w:r>
            <w:t>.</w:t>
          </w:r>
        </w:p>
      </w:sdtContent>
    </w:sdt>
    <w:p w14:paraId="7AAA02F7" w14:textId="2AC46523" w:rsidR="00450AAD" w:rsidRDefault="00AC4640" w:rsidP="00450AAD">
      <w:pPr>
        <w:pStyle w:val="Heading1"/>
      </w:pPr>
      <w:r>
        <w:t>R</w:t>
      </w:r>
      <w:r w:rsidR="00450AAD">
        <w:t>elease</w:t>
      </w:r>
      <w:r w:rsidR="008E026B">
        <w:t xml:space="preserve"> of Validation Plan</w:t>
      </w:r>
    </w:p>
    <w:tbl>
      <w:tblPr>
        <w:tblW w:w="0" w:type="auto"/>
        <w:tblLook w:val="0660" w:firstRow="1" w:lastRow="1" w:firstColumn="0" w:lastColumn="0" w:noHBand="1" w:noVBand="1"/>
      </w:tblPr>
      <w:tblGrid>
        <w:gridCol w:w="2282"/>
        <w:gridCol w:w="2270"/>
        <w:gridCol w:w="2251"/>
        <w:gridCol w:w="2270"/>
      </w:tblGrid>
      <w:tr w:rsidR="00450AAD" w14:paraId="37116A9C" w14:textId="77777777" w:rsidTr="00450AAD">
        <w:trPr>
          <w:trHeight w:val="680"/>
        </w:trPr>
        <w:tc>
          <w:tcPr>
            <w:tcW w:w="9289" w:type="dxa"/>
            <w:gridSpan w:val="4"/>
            <w:vAlign w:val="bottom"/>
          </w:tcPr>
          <w:p w14:paraId="6740ABF3" w14:textId="77777777" w:rsidR="00450AAD" w:rsidRPr="00286711" w:rsidRDefault="00450AAD" w:rsidP="00450AAD">
            <w:pPr>
              <w:keepNext/>
              <w:keepLines/>
            </w:pPr>
            <w:r w:rsidRPr="00286711">
              <w:rPr>
                <w:szCs w:val="22"/>
              </w:rPr>
              <w:t>I confirm that I originated this protocol.</w:t>
            </w:r>
          </w:p>
        </w:tc>
      </w:tr>
      <w:tr w:rsidR="00450AAD" w14:paraId="6194E26C" w14:textId="77777777" w:rsidTr="00450AAD">
        <w:trPr>
          <w:trHeight w:val="1077"/>
        </w:trPr>
        <w:sdt>
          <w:sdtPr>
            <w:rPr>
              <w:szCs w:val="22"/>
            </w:rPr>
            <w:id w:val="1879005"/>
            <w:placeholder>
              <w:docPart w:val="39CC350136BB4BF7A651E47C023DDF69"/>
            </w:placeholder>
          </w:sdtPr>
          <w:sdtContent>
            <w:tc>
              <w:tcPr>
                <w:tcW w:w="2322" w:type="dxa"/>
                <w:vAlign w:val="center"/>
              </w:tcPr>
              <w:p w14:paraId="3233BAA4" w14:textId="4CCD6C75" w:rsidR="00450AAD" w:rsidRPr="00286711" w:rsidRDefault="00417FBF" w:rsidP="00450AAD">
                <w:pPr>
                  <w:keepNext/>
                  <w:keepLines/>
                  <w:jc w:val="center"/>
                </w:pPr>
                <w:r>
                  <w:rPr>
                    <w:szCs w:val="22"/>
                  </w:rPr>
                  <w:t>{d.originator}</w:t>
                </w:r>
              </w:p>
            </w:tc>
          </w:sdtContent>
        </w:sdt>
        <w:sdt>
          <w:sdtPr>
            <w:rPr>
              <w:color w:val="808080"/>
              <w:szCs w:val="22"/>
            </w:rPr>
            <w:id w:val="1879006"/>
            <w:placeholder>
              <w:docPart w:val="A875FA86610842E9AD04E8982FB25612"/>
            </w:placeholder>
          </w:sdtPr>
          <w:sdtContent>
            <w:tc>
              <w:tcPr>
                <w:tcW w:w="2322" w:type="dxa"/>
                <w:vAlign w:val="center"/>
              </w:tcPr>
              <w:p w14:paraId="058BE280" w14:textId="77777777" w:rsidR="00450AAD" w:rsidRPr="00450AAD" w:rsidRDefault="00680C29" w:rsidP="00680C29">
                <w:pPr>
                  <w:keepNext/>
                  <w:keepLines/>
                  <w:jc w:val="center"/>
                </w:pPr>
                <w:r w:rsidRPr="00680C29">
                  <w:rPr>
                    <w:szCs w:val="22"/>
                  </w:rPr>
                  <w:t>Originator</w:t>
                </w:r>
              </w:p>
            </w:tc>
          </w:sdtContent>
        </w:sdt>
        <w:tc>
          <w:tcPr>
            <w:tcW w:w="2322" w:type="dxa"/>
            <w:vAlign w:val="center"/>
          </w:tcPr>
          <w:p w14:paraId="627CEF76" w14:textId="77777777" w:rsidR="00450AAD" w:rsidRDefault="00450AAD" w:rsidP="00450AAD">
            <w:pPr>
              <w:pStyle w:val="Spacer"/>
              <w:keepNext/>
              <w:keepLines/>
              <w:jc w:val="center"/>
            </w:pPr>
          </w:p>
        </w:tc>
        <w:tc>
          <w:tcPr>
            <w:tcW w:w="2323" w:type="dxa"/>
            <w:vAlign w:val="center"/>
          </w:tcPr>
          <w:p w14:paraId="6DFB6D16" w14:textId="77777777" w:rsidR="00450AAD" w:rsidRDefault="00450AAD" w:rsidP="00450AAD">
            <w:pPr>
              <w:pStyle w:val="Spacer"/>
              <w:keepNext/>
              <w:keepLines/>
              <w:jc w:val="center"/>
            </w:pPr>
          </w:p>
        </w:tc>
      </w:tr>
      <w:tr w:rsidR="00450AAD" w14:paraId="1CFDBF5E" w14:textId="77777777" w:rsidTr="00450AAD">
        <w:trPr>
          <w:trHeight w:val="442"/>
        </w:trPr>
        <w:tc>
          <w:tcPr>
            <w:tcW w:w="2322" w:type="dxa"/>
            <w:tcBorders>
              <w:top w:val="single" w:sz="4" w:space="0" w:color="auto"/>
            </w:tcBorders>
            <w:vAlign w:val="center"/>
          </w:tcPr>
          <w:p w14:paraId="27BF25C6" w14:textId="77777777" w:rsidR="00450AAD" w:rsidRPr="00286711" w:rsidRDefault="00450AAD" w:rsidP="00450AAD">
            <w:pPr>
              <w:keepNext/>
              <w:keepLines/>
              <w:jc w:val="center"/>
            </w:pPr>
            <w:r w:rsidRPr="00286711">
              <w:rPr>
                <w:szCs w:val="22"/>
              </w:rPr>
              <w:t>Name</w:t>
            </w:r>
          </w:p>
        </w:tc>
        <w:tc>
          <w:tcPr>
            <w:tcW w:w="2322" w:type="dxa"/>
            <w:tcBorders>
              <w:top w:val="single" w:sz="4" w:space="0" w:color="auto"/>
            </w:tcBorders>
            <w:vAlign w:val="center"/>
          </w:tcPr>
          <w:p w14:paraId="6B18DCEB" w14:textId="77777777" w:rsidR="00450AAD" w:rsidRPr="00286711" w:rsidRDefault="00450AAD" w:rsidP="00450AAD">
            <w:pPr>
              <w:keepNext/>
              <w:keepLines/>
              <w:jc w:val="center"/>
            </w:pPr>
            <w:r w:rsidRPr="00286711">
              <w:rPr>
                <w:szCs w:val="22"/>
              </w:rPr>
              <w:t>Role</w:t>
            </w:r>
          </w:p>
        </w:tc>
        <w:tc>
          <w:tcPr>
            <w:tcW w:w="2322" w:type="dxa"/>
            <w:tcBorders>
              <w:top w:val="single" w:sz="4" w:space="0" w:color="auto"/>
            </w:tcBorders>
            <w:vAlign w:val="center"/>
          </w:tcPr>
          <w:p w14:paraId="33E001DB" w14:textId="77777777" w:rsidR="00450AAD" w:rsidRPr="00286711" w:rsidRDefault="00450AAD" w:rsidP="00450AAD">
            <w:pPr>
              <w:keepNext/>
              <w:keepLines/>
              <w:jc w:val="center"/>
            </w:pPr>
            <w:r w:rsidRPr="00286711">
              <w:rPr>
                <w:szCs w:val="22"/>
              </w:rPr>
              <w:t>Date</w:t>
            </w:r>
          </w:p>
        </w:tc>
        <w:tc>
          <w:tcPr>
            <w:tcW w:w="2323" w:type="dxa"/>
            <w:tcBorders>
              <w:top w:val="single" w:sz="4" w:space="0" w:color="auto"/>
            </w:tcBorders>
            <w:vAlign w:val="center"/>
          </w:tcPr>
          <w:p w14:paraId="33B40A59" w14:textId="77777777" w:rsidR="00450AAD" w:rsidRPr="00286711" w:rsidRDefault="00450AAD" w:rsidP="00450AAD">
            <w:pPr>
              <w:keepNext/>
              <w:keepLines/>
              <w:jc w:val="center"/>
            </w:pPr>
            <w:r w:rsidRPr="00286711">
              <w:rPr>
                <w:szCs w:val="22"/>
              </w:rPr>
              <w:t>Signature</w:t>
            </w:r>
          </w:p>
        </w:tc>
      </w:tr>
    </w:tbl>
    <w:p w14:paraId="4DA3341E" w14:textId="77777777" w:rsidR="00450AAD" w:rsidRDefault="00450AAD" w:rsidP="00450AAD">
      <w:pPr>
        <w:pStyle w:val="Spacer"/>
      </w:pPr>
    </w:p>
    <w:tbl>
      <w:tblPr>
        <w:tblW w:w="0" w:type="auto"/>
        <w:tblLook w:val="0660" w:firstRow="1" w:lastRow="1" w:firstColumn="0" w:lastColumn="0" w:noHBand="1" w:noVBand="1"/>
      </w:tblPr>
      <w:tblGrid>
        <w:gridCol w:w="2263"/>
        <w:gridCol w:w="2278"/>
        <w:gridCol w:w="2257"/>
        <w:gridCol w:w="2275"/>
      </w:tblGrid>
      <w:tr w:rsidR="00450AAD" w14:paraId="41C61391" w14:textId="77777777" w:rsidTr="00450AAD">
        <w:trPr>
          <w:trHeight w:val="680"/>
        </w:trPr>
        <w:tc>
          <w:tcPr>
            <w:tcW w:w="9289" w:type="dxa"/>
            <w:gridSpan w:val="4"/>
            <w:vAlign w:val="bottom"/>
          </w:tcPr>
          <w:p w14:paraId="09133ADE" w14:textId="77777777" w:rsidR="00450AAD" w:rsidRPr="00286711" w:rsidRDefault="00450AAD" w:rsidP="00450AAD">
            <w:pPr>
              <w:keepNext/>
              <w:keepLines/>
            </w:pPr>
            <w:r w:rsidRPr="00286711">
              <w:rPr>
                <w:szCs w:val="20"/>
              </w:rPr>
              <w:t>I approve this validation protocol to be performed as specified. I agree with the risk assessment and the chosen validation approach.</w:t>
            </w:r>
          </w:p>
        </w:tc>
      </w:tr>
      <w:tr w:rsidR="00450AAD" w14:paraId="5537C2D7" w14:textId="77777777" w:rsidTr="00450AAD">
        <w:trPr>
          <w:trHeight w:val="1077"/>
        </w:trPr>
        <w:sdt>
          <w:sdtPr>
            <w:rPr>
              <w:szCs w:val="22"/>
            </w:rPr>
            <w:id w:val="1879002"/>
            <w:placeholder>
              <w:docPart w:val="BA25F149B11D41B890543437B8A39640"/>
            </w:placeholder>
          </w:sdtPr>
          <w:sdtContent>
            <w:tc>
              <w:tcPr>
                <w:tcW w:w="2322" w:type="dxa"/>
                <w:vAlign w:val="center"/>
              </w:tcPr>
              <w:p w14:paraId="66E96F00" w14:textId="3CE51726" w:rsidR="00450AAD" w:rsidRPr="00286711" w:rsidRDefault="006B6CFA" w:rsidP="00450AAD">
                <w:pPr>
                  <w:keepNext/>
                  <w:keepLines/>
                  <w:jc w:val="center"/>
                </w:pPr>
                <w:r>
                  <w:rPr>
                    <w:szCs w:val="22"/>
                  </w:rPr>
                  <w:t>Henrik Wist</w:t>
                </w:r>
              </w:p>
            </w:tc>
          </w:sdtContent>
        </w:sdt>
        <w:tc>
          <w:tcPr>
            <w:tcW w:w="2322" w:type="dxa"/>
            <w:vAlign w:val="center"/>
          </w:tcPr>
          <w:p w14:paraId="24543E39" w14:textId="77777777" w:rsidR="00450AAD" w:rsidRPr="00450AAD" w:rsidRDefault="00450AAD" w:rsidP="00450AAD">
            <w:pPr>
              <w:keepNext/>
              <w:keepLines/>
              <w:jc w:val="center"/>
            </w:pPr>
            <w:r w:rsidRPr="00450AAD">
              <w:rPr>
                <w:rStyle w:val="PlaceholdertextChar"/>
              </w:rPr>
              <w:t>Procedure owner Automated Processes</w:t>
            </w:r>
          </w:p>
        </w:tc>
        <w:tc>
          <w:tcPr>
            <w:tcW w:w="2322" w:type="dxa"/>
            <w:vAlign w:val="center"/>
          </w:tcPr>
          <w:p w14:paraId="4EE3E7C6" w14:textId="77777777" w:rsidR="00450AAD" w:rsidRDefault="00450AAD" w:rsidP="00450AAD">
            <w:pPr>
              <w:pStyle w:val="Spacer"/>
              <w:keepNext/>
              <w:keepLines/>
              <w:jc w:val="center"/>
            </w:pPr>
          </w:p>
        </w:tc>
        <w:tc>
          <w:tcPr>
            <w:tcW w:w="2323" w:type="dxa"/>
            <w:vAlign w:val="center"/>
          </w:tcPr>
          <w:p w14:paraId="183F7352" w14:textId="77777777" w:rsidR="00450AAD" w:rsidRDefault="00450AAD" w:rsidP="00450AAD">
            <w:pPr>
              <w:pStyle w:val="Spacer"/>
              <w:keepNext/>
              <w:keepLines/>
              <w:jc w:val="center"/>
            </w:pPr>
          </w:p>
        </w:tc>
      </w:tr>
      <w:tr w:rsidR="00450AAD" w14:paraId="00C2809C" w14:textId="77777777" w:rsidTr="00450AAD">
        <w:trPr>
          <w:trHeight w:val="442"/>
        </w:trPr>
        <w:tc>
          <w:tcPr>
            <w:tcW w:w="2322" w:type="dxa"/>
            <w:tcBorders>
              <w:top w:val="single" w:sz="4" w:space="0" w:color="auto"/>
            </w:tcBorders>
            <w:vAlign w:val="center"/>
          </w:tcPr>
          <w:p w14:paraId="573A98D5" w14:textId="77777777" w:rsidR="00450AAD" w:rsidRPr="00286711" w:rsidRDefault="00450AAD" w:rsidP="00450AAD">
            <w:pPr>
              <w:keepNext/>
              <w:keepLines/>
              <w:jc w:val="center"/>
            </w:pPr>
            <w:r w:rsidRPr="00286711">
              <w:rPr>
                <w:szCs w:val="22"/>
              </w:rPr>
              <w:t>Name</w:t>
            </w:r>
          </w:p>
        </w:tc>
        <w:tc>
          <w:tcPr>
            <w:tcW w:w="2322" w:type="dxa"/>
            <w:tcBorders>
              <w:top w:val="single" w:sz="4" w:space="0" w:color="auto"/>
            </w:tcBorders>
            <w:vAlign w:val="center"/>
          </w:tcPr>
          <w:p w14:paraId="7E05FE57" w14:textId="77777777" w:rsidR="00450AAD" w:rsidRPr="00286711" w:rsidRDefault="00450AAD" w:rsidP="00450AAD">
            <w:pPr>
              <w:keepNext/>
              <w:keepLines/>
              <w:jc w:val="center"/>
            </w:pPr>
            <w:r w:rsidRPr="00286711">
              <w:rPr>
                <w:szCs w:val="22"/>
              </w:rPr>
              <w:t>Role</w:t>
            </w:r>
          </w:p>
        </w:tc>
        <w:tc>
          <w:tcPr>
            <w:tcW w:w="2322" w:type="dxa"/>
            <w:tcBorders>
              <w:top w:val="single" w:sz="4" w:space="0" w:color="auto"/>
            </w:tcBorders>
            <w:vAlign w:val="center"/>
          </w:tcPr>
          <w:p w14:paraId="46FB3D13" w14:textId="77777777" w:rsidR="00450AAD" w:rsidRPr="00286711" w:rsidRDefault="00450AAD" w:rsidP="00450AAD">
            <w:pPr>
              <w:keepNext/>
              <w:keepLines/>
              <w:jc w:val="center"/>
            </w:pPr>
            <w:r w:rsidRPr="00286711">
              <w:rPr>
                <w:szCs w:val="22"/>
              </w:rPr>
              <w:t>Date</w:t>
            </w:r>
          </w:p>
        </w:tc>
        <w:tc>
          <w:tcPr>
            <w:tcW w:w="2323" w:type="dxa"/>
            <w:tcBorders>
              <w:top w:val="single" w:sz="4" w:space="0" w:color="auto"/>
            </w:tcBorders>
            <w:vAlign w:val="center"/>
          </w:tcPr>
          <w:p w14:paraId="2F62EA47" w14:textId="77777777" w:rsidR="00450AAD" w:rsidRPr="00286711" w:rsidRDefault="00450AAD" w:rsidP="00450AAD">
            <w:pPr>
              <w:keepNext/>
              <w:keepLines/>
              <w:jc w:val="center"/>
            </w:pPr>
            <w:r w:rsidRPr="00286711">
              <w:rPr>
                <w:szCs w:val="22"/>
              </w:rPr>
              <w:t>Signature</w:t>
            </w:r>
          </w:p>
        </w:tc>
      </w:tr>
    </w:tbl>
    <w:p w14:paraId="40CC99D8" w14:textId="77777777" w:rsidR="00450AAD" w:rsidRDefault="00450AAD">
      <w:pPr>
        <w:spacing w:after="0" w:afterAutospacing="0" w:line="240" w:lineRule="auto"/>
      </w:pPr>
      <w:r>
        <w:br w:type="page"/>
      </w:r>
    </w:p>
    <w:p w14:paraId="714E8F25" w14:textId="52722026" w:rsidR="00441F2F" w:rsidRPr="00441F2F" w:rsidRDefault="00FA0B2A" w:rsidP="00441F2F">
      <w:pPr>
        <w:pStyle w:val="Heading1"/>
        <w:tabs>
          <w:tab w:val="num" w:pos="432"/>
        </w:tabs>
        <w:spacing w:afterAutospacing="0" w:line="240" w:lineRule="auto"/>
      </w:pPr>
      <w:r>
        <w:lastRenderedPageBreak/>
        <w:t xml:space="preserve">Implementation &amp; </w:t>
      </w:r>
      <w:r w:rsidR="00AC4640">
        <w:t>t</w:t>
      </w:r>
      <w:r>
        <w:t xml:space="preserve">esting </w:t>
      </w:r>
      <w:r w:rsidR="00AC4640">
        <w:t>p</w:t>
      </w:r>
      <w:r>
        <w:t>hase</w:t>
      </w:r>
    </w:p>
    <w:p w14:paraId="6CBC3673" w14:textId="2C97E5B7" w:rsidR="00882886" w:rsidRDefault="00882886" w:rsidP="00882886">
      <w:r>
        <w:t xml:space="preserve">This section is </w:t>
      </w:r>
      <w:r w:rsidR="005D585A">
        <w:t xml:space="preserve">filled </w:t>
      </w:r>
      <w:r>
        <w:t>automatically</w:t>
      </w:r>
      <w:r w:rsidR="00696F42">
        <w:t xml:space="preserve"> during the automated tests</w:t>
      </w:r>
      <w:r>
        <w:t>.</w:t>
      </w:r>
    </w:p>
    <w:p w14:paraId="71DA7FD8" w14:textId="46298491" w:rsidR="007C16E6" w:rsidRDefault="007C16E6" w:rsidP="00882886">
      <w:r>
        <w:t xml:space="preserve">The tests are defined in the </w:t>
      </w:r>
      <w:bookmarkStart w:id="3" w:name="_Hlk178781151"/>
      <w:r>
        <w:t>GitHub repository</w:t>
      </w:r>
      <w:r w:rsidR="009F2040">
        <w:t xml:space="preserve"> </w:t>
      </w:r>
      <w:r w:rsidR="001B3CE1" w:rsidRPr="001B3CE1">
        <w:t>{d.github_repo}.</w:t>
      </w:r>
    </w:p>
    <w:bookmarkEnd w:id="3"/>
    <w:p w14:paraId="059DDA3F" w14:textId="248E53F7" w:rsidR="00441F2F" w:rsidRDefault="00441F2F" w:rsidP="00441F2F">
      <w:r>
        <w:t>The following tools and versions were used for validation:</w:t>
      </w:r>
    </w:p>
    <w:tbl>
      <w:tblPr>
        <w:tblStyle w:val="TableGrid"/>
        <w:tblW w:w="0" w:type="auto"/>
        <w:tblLook w:val="04A0" w:firstRow="1" w:lastRow="0" w:firstColumn="1" w:lastColumn="0" w:noHBand="0" w:noVBand="1"/>
      </w:tblPr>
      <w:tblGrid>
        <w:gridCol w:w="4531"/>
        <w:gridCol w:w="4532"/>
      </w:tblGrid>
      <w:tr w:rsidR="00441F2F" w14:paraId="0586AFEB" w14:textId="77777777" w:rsidTr="00A40EA7">
        <w:tc>
          <w:tcPr>
            <w:tcW w:w="4531" w:type="dxa"/>
          </w:tcPr>
          <w:p w14:paraId="13CA60A1" w14:textId="77777777" w:rsidR="00441F2F" w:rsidRPr="00B278C5" w:rsidRDefault="00441F2F" w:rsidP="00A40EA7">
            <w:pPr>
              <w:rPr>
                <w:b/>
                <w:bCs/>
              </w:rPr>
            </w:pPr>
            <w:r>
              <w:rPr>
                <w:b/>
                <w:bCs/>
              </w:rPr>
              <w:t>Tool</w:t>
            </w:r>
          </w:p>
        </w:tc>
        <w:tc>
          <w:tcPr>
            <w:tcW w:w="4532" w:type="dxa"/>
          </w:tcPr>
          <w:p w14:paraId="55E9CDBD" w14:textId="77777777" w:rsidR="00441F2F" w:rsidRPr="00B278C5" w:rsidRDefault="00441F2F" w:rsidP="00A40EA7">
            <w:pPr>
              <w:rPr>
                <w:b/>
                <w:bCs/>
              </w:rPr>
            </w:pPr>
            <w:r w:rsidRPr="00B278C5">
              <w:rPr>
                <w:b/>
                <w:bCs/>
              </w:rPr>
              <w:t>Version</w:t>
            </w:r>
          </w:p>
        </w:tc>
      </w:tr>
      <w:tr w:rsidR="00441F2F" w14:paraId="560A0349" w14:textId="77777777" w:rsidTr="00A40EA7">
        <w:tc>
          <w:tcPr>
            <w:tcW w:w="4531" w:type="dxa"/>
          </w:tcPr>
          <w:p w14:paraId="1B177F33" w14:textId="06CD5231" w:rsidR="00441F2F" w:rsidRPr="00B278C5" w:rsidRDefault="007355B8" w:rsidP="00A40EA7">
            <w:r w:rsidRPr="007355B8">
              <w:t>{d.tools[i].name}</w:t>
            </w:r>
          </w:p>
        </w:tc>
        <w:tc>
          <w:tcPr>
            <w:tcW w:w="4532" w:type="dxa"/>
          </w:tcPr>
          <w:p w14:paraId="6F777D2C" w14:textId="28C17177" w:rsidR="00441F2F" w:rsidRPr="007355B8" w:rsidRDefault="007355B8" w:rsidP="00A40EA7">
            <w:r w:rsidRPr="007355B8">
              <w:t>{d.tools[i].version}</w:t>
            </w:r>
          </w:p>
        </w:tc>
      </w:tr>
      <w:tr w:rsidR="00441F2F" w14:paraId="5A7BF11B" w14:textId="77777777" w:rsidTr="00A40EA7">
        <w:tc>
          <w:tcPr>
            <w:tcW w:w="4531" w:type="dxa"/>
          </w:tcPr>
          <w:p w14:paraId="592CDC90" w14:textId="5C1EF20B" w:rsidR="00441F2F" w:rsidRPr="00B278C5" w:rsidRDefault="007355B8" w:rsidP="00A40EA7">
            <w:r w:rsidRPr="007355B8">
              <w:t>{d.tools[i+1].name}</w:t>
            </w:r>
          </w:p>
        </w:tc>
        <w:tc>
          <w:tcPr>
            <w:tcW w:w="4532" w:type="dxa"/>
          </w:tcPr>
          <w:p w14:paraId="2916605F" w14:textId="50DE0442" w:rsidR="00441F2F" w:rsidRPr="00B278C5" w:rsidRDefault="007355B8" w:rsidP="00A40EA7">
            <w:r w:rsidRPr="007355B8">
              <w:t>{d.tools[i+1].version}</w:t>
            </w:r>
          </w:p>
        </w:tc>
      </w:tr>
    </w:tbl>
    <w:p w14:paraId="58917784" w14:textId="77777777" w:rsidR="00441F2F" w:rsidRDefault="00441F2F" w:rsidP="00882886"/>
    <w:p w14:paraId="52027428" w14:textId="1BA99E21" w:rsidR="009072E5" w:rsidRDefault="009072E5" w:rsidP="009072E5">
      <w:pPr>
        <w:pStyle w:val="Heading2"/>
      </w:pPr>
      <w:r>
        <w:t>Test Execution</w:t>
      </w:r>
    </w:p>
    <w:p w14:paraId="113CF55C" w14:textId="6BBEF748" w:rsidR="009072E5" w:rsidRDefault="009072E5" w:rsidP="009072E5">
      <w:r>
        <w:t xml:space="preserve">The tests are </w:t>
      </w:r>
      <w:r w:rsidR="00864726">
        <w:t xml:space="preserve">executed by triggering </w:t>
      </w:r>
      <w:r w:rsidR="00713E09">
        <w:t xml:space="preserve">a release in the GitHub repository </w:t>
      </w:r>
      <w:r w:rsidR="001B3CE1" w:rsidRPr="001B3CE1">
        <w:t>{d.github_repo}.</w:t>
      </w:r>
    </w:p>
    <w:p w14:paraId="6BCA6992" w14:textId="77777777" w:rsidR="00754594" w:rsidRPr="006310CE" w:rsidRDefault="00754594" w:rsidP="00754594"/>
    <w:p w14:paraId="4F40F54F" w14:textId="77777777" w:rsidR="00754594" w:rsidRDefault="00754594" w:rsidP="00754594">
      <w:pPr>
        <w:pStyle w:val="Heading2"/>
      </w:pPr>
      <w:r>
        <w:t>Validation Tests – DataGeneration</w:t>
      </w:r>
    </w:p>
    <w:p w14:paraId="0A0FA780" w14:textId="532B06B8" w:rsidR="00754594" w:rsidRDefault="00754594" w:rsidP="00754594">
      <w:r>
        <w:t>The following tests validate the datageneration</w:t>
      </w:r>
      <w:r w:rsidR="00B45C8E">
        <w:t xml:space="preserve"> of the </w:t>
      </w:r>
      <w:r w:rsidR="00B45C8E">
        <w:rPr>
          <w:rStyle w:val="normaltextrun"/>
          <w:b/>
          <w:bCs/>
          <w:szCs w:val="20"/>
        </w:rPr>
        <w:t>{d.project_name}</w:t>
      </w:r>
      <w:r w:rsidR="00B45C8E">
        <w:rPr>
          <w:rStyle w:val="normaltextrun"/>
          <w:rFonts w:eastAsiaTheme="majorEastAsia"/>
          <w:b/>
          <w:bCs/>
          <w:color w:val="000000" w:themeColor="text1"/>
          <w:szCs w:val="20"/>
        </w:rPr>
        <w:t xml:space="preserve"> {d.version}</w:t>
      </w:r>
    </w:p>
    <w:tbl>
      <w:tblPr>
        <w:tblStyle w:val="TableGrid"/>
        <w:tblW w:w="9634" w:type="dxa"/>
        <w:tblLayout w:type="fixed"/>
        <w:tblLook w:val="04A0" w:firstRow="1" w:lastRow="0" w:firstColumn="1" w:lastColumn="0" w:noHBand="0" w:noVBand="1"/>
      </w:tblPr>
      <w:tblGrid>
        <w:gridCol w:w="496"/>
        <w:gridCol w:w="3327"/>
        <w:gridCol w:w="2551"/>
        <w:gridCol w:w="2268"/>
        <w:gridCol w:w="992"/>
      </w:tblGrid>
      <w:tr w:rsidR="00754594" w14:paraId="2F70EA07" w14:textId="77777777" w:rsidTr="008817A7">
        <w:tc>
          <w:tcPr>
            <w:tcW w:w="496" w:type="dxa"/>
            <w:shd w:val="clear" w:color="auto" w:fill="EEECE1" w:themeFill="background2"/>
          </w:tcPr>
          <w:p w14:paraId="15999E23" w14:textId="77777777" w:rsidR="00754594" w:rsidRPr="006C4317" w:rsidRDefault="00754594" w:rsidP="008817A7">
            <w:pPr>
              <w:jc w:val="center"/>
              <w:rPr>
                <w:b/>
                <w:bCs/>
              </w:rPr>
            </w:pPr>
            <w:bookmarkStart w:id="4" w:name="_Hlk177991857"/>
            <w:r w:rsidRPr="006C4317">
              <w:rPr>
                <w:b/>
                <w:bCs/>
              </w:rPr>
              <w:t>N°.</w:t>
            </w:r>
          </w:p>
        </w:tc>
        <w:tc>
          <w:tcPr>
            <w:tcW w:w="3327" w:type="dxa"/>
            <w:shd w:val="clear" w:color="auto" w:fill="EEECE1" w:themeFill="background2"/>
          </w:tcPr>
          <w:p w14:paraId="415466E0" w14:textId="77777777" w:rsidR="00754594" w:rsidRPr="006C4317" w:rsidRDefault="00754594" w:rsidP="008817A7">
            <w:pPr>
              <w:jc w:val="center"/>
              <w:rPr>
                <w:b/>
                <w:bCs/>
              </w:rPr>
            </w:pPr>
            <w:r w:rsidRPr="006C4317">
              <w:rPr>
                <w:b/>
                <w:bCs/>
              </w:rPr>
              <w:t>Test description</w:t>
            </w:r>
          </w:p>
        </w:tc>
        <w:tc>
          <w:tcPr>
            <w:tcW w:w="2551" w:type="dxa"/>
            <w:shd w:val="clear" w:color="auto" w:fill="EEECE1" w:themeFill="background2"/>
          </w:tcPr>
          <w:p w14:paraId="5DFB8820" w14:textId="77777777" w:rsidR="00754594" w:rsidRPr="006C4317" w:rsidRDefault="00754594" w:rsidP="008817A7">
            <w:pPr>
              <w:jc w:val="center"/>
              <w:rPr>
                <w:b/>
                <w:bCs/>
              </w:rPr>
            </w:pPr>
            <w:r w:rsidRPr="006C4317">
              <w:rPr>
                <w:b/>
                <w:bCs/>
              </w:rPr>
              <w:t>Expected result in order to pass the test</w:t>
            </w:r>
          </w:p>
        </w:tc>
        <w:tc>
          <w:tcPr>
            <w:tcW w:w="2268" w:type="dxa"/>
            <w:shd w:val="clear" w:color="auto" w:fill="EEECE1" w:themeFill="background2"/>
          </w:tcPr>
          <w:p w14:paraId="15A20AEB" w14:textId="77777777" w:rsidR="00754594" w:rsidRPr="006C4317" w:rsidRDefault="00754594" w:rsidP="008817A7">
            <w:pPr>
              <w:jc w:val="center"/>
              <w:rPr>
                <w:b/>
                <w:bCs/>
              </w:rPr>
            </w:pPr>
            <w:r w:rsidRPr="006C4317">
              <w:rPr>
                <w:b/>
                <w:bCs/>
              </w:rPr>
              <w:t>Actual result</w:t>
            </w:r>
            <w:r w:rsidRPr="006C4317">
              <w:rPr>
                <w:b/>
                <w:bCs/>
              </w:rPr>
              <w:br/>
            </w:r>
            <w:r w:rsidRPr="006C4317">
              <w:rPr>
                <w:b/>
                <w:bCs/>
                <w:sz w:val="16"/>
                <w:szCs w:val="16"/>
              </w:rPr>
              <w:t>(“passed/ok/as expected” or “failed” + explanation)</w:t>
            </w:r>
          </w:p>
        </w:tc>
        <w:tc>
          <w:tcPr>
            <w:tcW w:w="992" w:type="dxa"/>
            <w:shd w:val="clear" w:color="auto" w:fill="EEECE1" w:themeFill="background2"/>
          </w:tcPr>
          <w:p w14:paraId="0489A44E" w14:textId="77777777" w:rsidR="00754594" w:rsidRPr="006C4317" w:rsidRDefault="00754594" w:rsidP="008817A7">
            <w:pPr>
              <w:jc w:val="center"/>
              <w:rPr>
                <w:b/>
                <w:bCs/>
              </w:rPr>
            </w:pPr>
            <w:r w:rsidRPr="006C4317">
              <w:rPr>
                <w:b/>
                <w:bCs/>
              </w:rPr>
              <w:t>Short sign</w:t>
            </w:r>
          </w:p>
        </w:tc>
      </w:tr>
      <w:bookmarkEnd w:id="4"/>
      <w:tr w:rsidR="00754594" w14:paraId="1F5A1F4A" w14:textId="77777777" w:rsidTr="008817A7">
        <w:tc>
          <w:tcPr>
            <w:tcW w:w="496" w:type="dxa"/>
          </w:tcPr>
          <w:p w14:paraId="19CED008" w14:textId="77777777" w:rsidR="00754594" w:rsidRDefault="00754594" w:rsidP="00754594">
            <w:pPr>
              <w:pStyle w:val="ListParagraph"/>
              <w:numPr>
                <w:ilvl w:val="0"/>
                <w:numId w:val="26"/>
              </w:numPr>
              <w:ind w:left="357" w:hanging="357"/>
            </w:pPr>
          </w:p>
        </w:tc>
        <w:tc>
          <w:tcPr>
            <w:tcW w:w="3327" w:type="dxa"/>
          </w:tcPr>
          <w:p w14:paraId="2E0F934E" w14:textId="70344D9B" w:rsidR="00754594" w:rsidRDefault="007355B8" w:rsidP="008817A7">
            <w:r w:rsidRPr="007355B8">
              <w:t>{d.datageneration_cases[i].description}</w:t>
            </w:r>
          </w:p>
        </w:tc>
        <w:tc>
          <w:tcPr>
            <w:tcW w:w="2551" w:type="dxa"/>
          </w:tcPr>
          <w:p w14:paraId="2692ED5B" w14:textId="2EEFE0E5" w:rsidR="00754594" w:rsidRDefault="007355B8" w:rsidP="008817A7">
            <w:r w:rsidRPr="007355B8">
              <w:t>{d.datageneration_cases[i].expected}</w:t>
            </w:r>
          </w:p>
        </w:tc>
        <w:tc>
          <w:tcPr>
            <w:tcW w:w="2268" w:type="dxa"/>
          </w:tcPr>
          <w:p w14:paraId="6DA8839D" w14:textId="5F8524BC" w:rsidR="00754594" w:rsidRDefault="007355B8" w:rsidP="008817A7">
            <w:r w:rsidRPr="007355B8">
              <w:t>{d.datageneration_cases[i].passed}</w:t>
            </w:r>
          </w:p>
        </w:tc>
        <w:tc>
          <w:tcPr>
            <w:tcW w:w="992" w:type="dxa"/>
          </w:tcPr>
          <w:p w14:paraId="74CE09C7" w14:textId="75ADAADF" w:rsidR="00754594" w:rsidRDefault="007355B8" w:rsidP="008817A7">
            <w:r w:rsidRPr="007355B8">
              <w:t>{d.originator_shortsign}</w:t>
            </w:r>
          </w:p>
        </w:tc>
      </w:tr>
      <w:tr w:rsidR="00754594" w14:paraId="2085D69F" w14:textId="77777777" w:rsidTr="008817A7">
        <w:tc>
          <w:tcPr>
            <w:tcW w:w="496" w:type="dxa"/>
          </w:tcPr>
          <w:p w14:paraId="5F6F276F" w14:textId="77777777" w:rsidR="00754594" w:rsidRDefault="00754594" w:rsidP="00754594">
            <w:pPr>
              <w:pStyle w:val="ListParagraph"/>
              <w:numPr>
                <w:ilvl w:val="0"/>
                <w:numId w:val="26"/>
              </w:numPr>
              <w:ind w:left="357" w:hanging="357"/>
            </w:pPr>
          </w:p>
        </w:tc>
        <w:tc>
          <w:tcPr>
            <w:tcW w:w="3327" w:type="dxa"/>
          </w:tcPr>
          <w:p w14:paraId="4648A717" w14:textId="0BC39AFE" w:rsidR="00754594" w:rsidRDefault="007355B8" w:rsidP="008817A7">
            <w:r w:rsidRPr="007355B8">
              <w:t>{d.datageneration_cases[i+1].description}</w:t>
            </w:r>
          </w:p>
        </w:tc>
        <w:tc>
          <w:tcPr>
            <w:tcW w:w="2551" w:type="dxa"/>
          </w:tcPr>
          <w:p w14:paraId="6C3EE80E" w14:textId="27596EBC" w:rsidR="00754594" w:rsidRDefault="007355B8" w:rsidP="008817A7">
            <w:r w:rsidRPr="007355B8">
              <w:t>{d.datageneration_cases[i+1].expected}</w:t>
            </w:r>
          </w:p>
        </w:tc>
        <w:tc>
          <w:tcPr>
            <w:tcW w:w="2268" w:type="dxa"/>
          </w:tcPr>
          <w:p w14:paraId="445964F6" w14:textId="0123FE11" w:rsidR="00754594" w:rsidRDefault="007355B8" w:rsidP="008817A7">
            <w:r w:rsidRPr="007355B8">
              <w:t>{d.datageneration_cases[i+1].passed}</w:t>
            </w:r>
          </w:p>
        </w:tc>
        <w:tc>
          <w:tcPr>
            <w:tcW w:w="992" w:type="dxa"/>
          </w:tcPr>
          <w:p w14:paraId="3482FF38" w14:textId="07E12171" w:rsidR="00754594" w:rsidRDefault="007355B8" w:rsidP="008817A7">
            <w:r w:rsidRPr="007355B8">
              <w:t>{d.originator_shortsign}</w:t>
            </w:r>
          </w:p>
        </w:tc>
      </w:tr>
    </w:tbl>
    <w:p w14:paraId="1CF092CA" w14:textId="77777777" w:rsidR="00754594" w:rsidRDefault="00754594" w:rsidP="009072E5"/>
    <w:p w14:paraId="22CFF0A9" w14:textId="77777777" w:rsidR="006C4467" w:rsidRPr="006C4467" w:rsidRDefault="006C4467" w:rsidP="006C4467"/>
    <w:p w14:paraId="68A9144C" w14:textId="7BDDDC93" w:rsidR="00B45C8E" w:rsidRDefault="00B45C8E" w:rsidP="00B45C8E">
      <w:pPr>
        <w:pStyle w:val="Heading2"/>
      </w:pPr>
      <w:r>
        <w:t>Validation Tests – TRAI</w:t>
      </w:r>
      <w:r w:rsidR="0015675C">
        <w:t>N</w:t>
      </w:r>
    </w:p>
    <w:p w14:paraId="0853AEED" w14:textId="34ADAA0B" w:rsidR="00B45C8E" w:rsidRDefault="00B45C8E" w:rsidP="00B45C8E">
      <w:pPr>
        <w:rPr>
          <w:rStyle w:val="normaltextrun"/>
          <w:rFonts w:eastAsiaTheme="majorEastAsia"/>
          <w:b/>
          <w:bCs/>
          <w:color w:val="000000" w:themeColor="text1"/>
          <w:szCs w:val="20"/>
        </w:rPr>
      </w:pPr>
      <w:r>
        <w:t xml:space="preserve">The following tests validate the training workflow of the </w:t>
      </w:r>
      <w:r>
        <w:rPr>
          <w:rStyle w:val="normaltextrun"/>
          <w:b/>
          <w:bCs/>
          <w:szCs w:val="20"/>
        </w:rPr>
        <w:t>{d.project_name}</w:t>
      </w:r>
      <w:r>
        <w:rPr>
          <w:rStyle w:val="normaltextrun"/>
          <w:rFonts w:eastAsiaTheme="majorEastAsia"/>
          <w:b/>
          <w:bCs/>
          <w:color w:val="000000" w:themeColor="text1"/>
          <w:szCs w:val="20"/>
        </w:rPr>
        <w:t xml:space="preserve"> {d.version}</w:t>
      </w:r>
    </w:p>
    <w:p w14:paraId="38C06C4D" w14:textId="77777777" w:rsidR="00B45C8E" w:rsidRDefault="00B45C8E" w:rsidP="00B45C8E"/>
    <w:tbl>
      <w:tblPr>
        <w:tblStyle w:val="BrainlabRDTableStyle"/>
        <w:tblW w:w="9695" w:type="dxa"/>
        <w:tblLayout w:type="fixed"/>
        <w:tblLook w:val="0020" w:firstRow="1" w:lastRow="0" w:firstColumn="0" w:lastColumn="0" w:noHBand="0" w:noVBand="0"/>
      </w:tblPr>
      <w:tblGrid>
        <w:gridCol w:w="623"/>
        <w:gridCol w:w="3136"/>
        <w:gridCol w:w="2676"/>
        <w:gridCol w:w="2268"/>
        <w:gridCol w:w="992"/>
      </w:tblGrid>
      <w:tr w:rsidR="00B45C8E" w14:paraId="29B0C26F" w14:textId="77777777" w:rsidTr="008817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3" w:type="dxa"/>
          </w:tcPr>
          <w:p w14:paraId="4907A8BA" w14:textId="77777777" w:rsidR="00B45C8E" w:rsidRDefault="00B45C8E" w:rsidP="008817A7">
            <w:r>
              <w:t>N°.</w:t>
            </w:r>
          </w:p>
        </w:tc>
        <w:tc>
          <w:tcPr>
            <w:cnfStyle w:val="000001000000" w:firstRow="0" w:lastRow="0" w:firstColumn="0" w:lastColumn="0" w:oddVBand="0" w:evenVBand="1" w:oddHBand="0" w:evenHBand="0" w:firstRowFirstColumn="0" w:firstRowLastColumn="0" w:lastRowFirstColumn="0" w:lastRowLastColumn="0"/>
            <w:tcW w:w="3136" w:type="dxa"/>
          </w:tcPr>
          <w:p w14:paraId="45E0D0D8" w14:textId="77777777" w:rsidR="00B45C8E" w:rsidRPr="00FA0B2A" w:rsidRDefault="00B45C8E" w:rsidP="008817A7">
            <w:r w:rsidRPr="00FA0B2A">
              <w:t>Test description</w:t>
            </w:r>
          </w:p>
        </w:tc>
        <w:tc>
          <w:tcPr>
            <w:cnfStyle w:val="000010000000" w:firstRow="0" w:lastRow="0" w:firstColumn="0" w:lastColumn="0" w:oddVBand="1" w:evenVBand="0" w:oddHBand="0" w:evenHBand="0" w:firstRowFirstColumn="0" w:firstRowLastColumn="0" w:lastRowFirstColumn="0" w:lastRowLastColumn="0"/>
            <w:tcW w:w="2676" w:type="dxa"/>
          </w:tcPr>
          <w:p w14:paraId="5CB8D02C" w14:textId="77777777" w:rsidR="00B45C8E" w:rsidRPr="00FA0B2A" w:rsidRDefault="00B45C8E" w:rsidP="008817A7">
            <w:r w:rsidRPr="00FA0B2A">
              <w:t>Expected result in order to pass the test</w:t>
            </w:r>
          </w:p>
        </w:tc>
        <w:tc>
          <w:tcPr>
            <w:cnfStyle w:val="000001000000" w:firstRow="0" w:lastRow="0" w:firstColumn="0" w:lastColumn="0" w:oddVBand="0" w:evenVBand="1" w:oddHBand="0" w:evenHBand="0" w:firstRowFirstColumn="0" w:firstRowLastColumn="0" w:lastRowFirstColumn="0" w:lastRowLastColumn="0"/>
            <w:tcW w:w="2268" w:type="dxa"/>
          </w:tcPr>
          <w:p w14:paraId="391722CB" w14:textId="77777777" w:rsidR="00B45C8E" w:rsidRPr="00FA0B2A" w:rsidRDefault="00B45C8E" w:rsidP="008817A7">
            <w:r w:rsidRPr="00FA0B2A">
              <w:t>Actual result</w:t>
            </w:r>
            <w:r>
              <w:br/>
            </w:r>
            <w:r w:rsidRPr="00DD6797">
              <w:rPr>
                <w:sz w:val="16"/>
                <w:szCs w:val="16"/>
              </w:rPr>
              <w:t>(“passed/ok/as expected” or “failed” + explanation)</w:t>
            </w:r>
          </w:p>
        </w:tc>
        <w:tc>
          <w:tcPr>
            <w:cnfStyle w:val="000010000000" w:firstRow="0" w:lastRow="0" w:firstColumn="0" w:lastColumn="0" w:oddVBand="1" w:evenVBand="0" w:oddHBand="0" w:evenHBand="0" w:firstRowFirstColumn="0" w:firstRowLastColumn="0" w:lastRowFirstColumn="0" w:lastRowLastColumn="0"/>
            <w:tcW w:w="992" w:type="dxa"/>
          </w:tcPr>
          <w:p w14:paraId="479E946C" w14:textId="77777777" w:rsidR="00B45C8E" w:rsidRPr="00FA0B2A" w:rsidRDefault="00B45C8E" w:rsidP="008817A7">
            <w:pPr>
              <w:rPr>
                <w:sz w:val="16"/>
              </w:rPr>
            </w:pPr>
            <w:r>
              <w:t>Short sign</w:t>
            </w:r>
          </w:p>
        </w:tc>
      </w:tr>
      <w:tr w:rsidR="00B45C8E" w14:paraId="515F395F" w14:textId="77777777" w:rsidTr="008817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3" w:type="dxa"/>
          </w:tcPr>
          <w:p w14:paraId="7D1FF5EF" w14:textId="77777777" w:rsidR="00B45C8E" w:rsidRDefault="00B45C8E" w:rsidP="00B45C8E">
            <w:pPr>
              <w:numPr>
                <w:ilvl w:val="0"/>
                <w:numId w:val="14"/>
              </w:numPr>
              <w:tabs>
                <w:tab w:val="clear" w:pos="720"/>
              </w:tabs>
              <w:ind w:left="0" w:firstLine="0"/>
            </w:pPr>
          </w:p>
        </w:tc>
        <w:tc>
          <w:tcPr>
            <w:cnfStyle w:val="000001000000" w:firstRow="0" w:lastRow="0" w:firstColumn="0" w:lastColumn="0" w:oddVBand="0" w:evenVBand="1" w:oddHBand="0" w:evenHBand="0" w:firstRowFirstColumn="0" w:firstRowLastColumn="0" w:lastRowFirstColumn="0" w:lastRowLastColumn="0"/>
            <w:tcW w:w="3136" w:type="dxa"/>
          </w:tcPr>
          <w:p w14:paraId="4E2ADB51" w14:textId="234A6865" w:rsidR="00B45C8E" w:rsidRPr="00FA0B2A" w:rsidRDefault="007355B8" w:rsidP="008817A7">
            <w:r w:rsidRPr="007355B8">
              <w:t>{d.train_cases[i].description}</w:t>
            </w:r>
          </w:p>
        </w:tc>
        <w:tc>
          <w:tcPr>
            <w:cnfStyle w:val="000010000000" w:firstRow="0" w:lastRow="0" w:firstColumn="0" w:lastColumn="0" w:oddVBand="1" w:evenVBand="0" w:oddHBand="0" w:evenHBand="0" w:firstRowFirstColumn="0" w:firstRowLastColumn="0" w:lastRowFirstColumn="0" w:lastRowLastColumn="0"/>
            <w:tcW w:w="2676" w:type="dxa"/>
          </w:tcPr>
          <w:p w14:paraId="5D2C9840" w14:textId="14FD3A23" w:rsidR="00B45C8E" w:rsidRPr="00FA0B2A" w:rsidRDefault="007355B8" w:rsidP="008817A7">
            <w:r w:rsidRPr="007355B8">
              <w:t>{d.train_cases[i].expected}</w:t>
            </w:r>
          </w:p>
        </w:tc>
        <w:tc>
          <w:tcPr>
            <w:cnfStyle w:val="000001000000" w:firstRow="0" w:lastRow="0" w:firstColumn="0" w:lastColumn="0" w:oddVBand="0" w:evenVBand="1" w:oddHBand="0" w:evenHBand="0" w:firstRowFirstColumn="0" w:firstRowLastColumn="0" w:lastRowFirstColumn="0" w:lastRowLastColumn="0"/>
            <w:tcW w:w="2268" w:type="dxa"/>
          </w:tcPr>
          <w:p w14:paraId="12D9C9B0" w14:textId="3BFE3FB2" w:rsidR="00B45C8E" w:rsidRPr="00FA0B2A" w:rsidRDefault="007355B8" w:rsidP="008817A7">
            <w:r w:rsidRPr="007355B8">
              <w:t>{d.train_cases[i].passed}</w:t>
            </w:r>
          </w:p>
        </w:tc>
        <w:tc>
          <w:tcPr>
            <w:cnfStyle w:val="000010000000" w:firstRow="0" w:lastRow="0" w:firstColumn="0" w:lastColumn="0" w:oddVBand="1" w:evenVBand="0" w:oddHBand="0" w:evenHBand="0" w:firstRowFirstColumn="0" w:firstRowLastColumn="0" w:lastRowFirstColumn="0" w:lastRowLastColumn="0"/>
            <w:tcW w:w="992" w:type="dxa"/>
            <w:vAlign w:val="top"/>
          </w:tcPr>
          <w:p w14:paraId="481B10C5" w14:textId="460589D5" w:rsidR="00B45C8E" w:rsidRPr="00107868" w:rsidRDefault="007355B8" w:rsidP="008817A7">
            <w:r w:rsidRPr="007355B8">
              <w:t>{d.originator_shortsign}</w:t>
            </w:r>
          </w:p>
        </w:tc>
      </w:tr>
      <w:tr w:rsidR="00B45C8E" w14:paraId="6772FDF1" w14:textId="77777777" w:rsidTr="008817A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23" w:type="dxa"/>
          </w:tcPr>
          <w:p w14:paraId="4D28C941" w14:textId="77777777" w:rsidR="00B45C8E" w:rsidRDefault="00B45C8E" w:rsidP="00B45C8E">
            <w:pPr>
              <w:numPr>
                <w:ilvl w:val="0"/>
                <w:numId w:val="14"/>
              </w:numPr>
              <w:tabs>
                <w:tab w:val="clear" w:pos="720"/>
              </w:tabs>
              <w:ind w:left="0" w:firstLine="0"/>
            </w:pPr>
          </w:p>
        </w:tc>
        <w:tc>
          <w:tcPr>
            <w:cnfStyle w:val="000001000000" w:firstRow="0" w:lastRow="0" w:firstColumn="0" w:lastColumn="0" w:oddVBand="0" w:evenVBand="1" w:oddHBand="0" w:evenHBand="0" w:firstRowFirstColumn="0" w:firstRowLastColumn="0" w:lastRowFirstColumn="0" w:lastRowLastColumn="0"/>
            <w:tcW w:w="3136" w:type="dxa"/>
          </w:tcPr>
          <w:p w14:paraId="30BD90FD" w14:textId="6DBE2B78" w:rsidR="00B45C8E" w:rsidRPr="008A718F" w:rsidRDefault="007355B8" w:rsidP="008817A7">
            <w:r w:rsidRPr="007355B8">
              <w:t>{d.train_cases[i+1].description}</w:t>
            </w:r>
          </w:p>
        </w:tc>
        <w:tc>
          <w:tcPr>
            <w:cnfStyle w:val="000010000000" w:firstRow="0" w:lastRow="0" w:firstColumn="0" w:lastColumn="0" w:oddVBand="1" w:evenVBand="0" w:oddHBand="0" w:evenHBand="0" w:firstRowFirstColumn="0" w:firstRowLastColumn="0" w:lastRowFirstColumn="0" w:lastRowLastColumn="0"/>
            <w:tcW w:w="2676" w:type="dxa"/>
          </w:tcPr>
          <w:p w14:paraId="73701399" w14:textId="10F1661A" w:rsidR="00B45C8E" w:rsidRPr="008A718F" w:rsidRDefault="007355B8" w:rsidP="008817A7">
            <w:r w:rsidRPr="007355B8">
              <w:t>{d.train_cases[i+1].expected}</w:t>
            </w:r>
          </w:p>
        </w:tc>
        <w:tc>
          <w:tcPr>
            <w:cnfStyle w:val="000001000000" w:firstRow="0" w:lastRow="0" w:firstColumn="0" w:lastColumn="0" w:oddVBand="0" w:evenVBand="1" w:oddHBand="0" w:evenHBand="0" w:firstRowFirstColumn="0" w:firstRowLastColumn="0" w:lastRowFirstColumn="0" w:lastRowLastColumn="0"/>
            <w:tcW w:w="2268" w:type="dxa"/>
          </w:tcPr>
          <w:p w14:paraId="2DACBEAF" w14:textId="3BA7EA87" w:rsidR="00B45C8E" w:rsidRPr="008A718F" w:rsidRDefault="007355B8" w:rsidP="008817A7">
            <w:r w:rsidRPr="007355B8">
              <w:t>{d.train_cases[i+1].passed}</w:t>
            </w:r>
          </w:p>
        </w:tc>
        <w:tc>
          <w:tcPr>
            <w:cnfStyle w:val="000010000000" w:firstRow="0" w:lastRow="0" w:firstColumn="0" w:lastColumn="0" w:oddVBand="1" w:evenVBand="0" w:oddHBand="0" w:evenHBand="0" w:firstRowFirstColumn="0" w:firstRowLastColumn="0" w:lastRowFirstColumn="0" w:lastRowLastColumn="0"/>
            <w:tcW w:w="992" w:type="dxa"/>
            <w:shd w:val="clear" w:color="auto" w:fill="auto"/>
            <w:vAlign w:val="top"/>
          </w:tcPr>
          <w:p w14:paraId="571BFAD7" w14:textId="1BE6A3C5" w:rsidR="00B45C8E" w:rsidRDefault="007355B8" w:rsidP="008817A7">
            <w:pPr>
              <w:rPr>
                <w:highlight w:val="yellow"/>
              </w:rPr>
            </w:pPr>
            <w:r w:rsidRPr="007355B8">
              <w:t>{d.originator_shortsign}</w:t>
            </w:r>
          </w:p>
        </w:tc>
      </w:tr>
    </w:tbl>
    <w:p w14:paraId="3F5B9DC5" w14:textId="77777777" w:rsidR="00B45C8E" w:rsidRDefault="00B45C8E" w:rsidP="00B45C8E"/>
    <w:p w14:paraId="6ACCE5AA" w14:textId="07E21BDD" w:rsidR="00154BA8" w:rsidRDefault="00154BA8" w:rsidP="00154BA8">
      <w:pPr>
        <w:pStyle w:val="Heading2"/>
      </w:pPr>
      <w:r>
        <w:t>Validation Tests – Inference</w:t>
      </w:r>
    </w:p>
    <w:p w14:paraId="2C2F482C" w14:textId="056142BD" w:rsidR="000E37AD" w:rsidRDefault="00EF05EF" w:rsidP="001A28F5">
      <w:pPr>
        <w:rPr>
          <w:rFonts w:asciiTheme="majorHAnsi" w:hAnsiTheme="majorHAnsi" w:cstheme="majorHAnsi"/>
          <w:szCs w:val="20"/>
        </w:rPr>
      </w:pPr>
      <w:r w:rsidRPr="006C4317">
        <w:rPr>
          <w:rFonts w:asciiTheme="majorHAnsi" w:hAnsiTheme="majorHAnsi" w:cstheme="majorHAnsi"/>
          <w:szCs w:val="20"/>
        </w:rPr>
        <w:t xml:space="preserve">The following test validate the model export to </w:t>
      </w:r>
      <w:r w:rsidR="00FA48E4" w:rsidRPr="006C4317">
        <w:rPr>
          <w:rFonts w:asciiTheme="majorHAnsi" w:hAnsiTheme="majorHAnsi" w:cstheme="majorHAnsi"/>
          <w:szCs w:val="20"/>
        </w:rPr>
        <w:t>ONNX</w:t>
      </w:r>
      <w:r w:rsidRPr="006C4317">
        <w:rPr>
          <w:rFonts w:asciiTheme="majorHAnsi" w:hAnsiTheme="majorHAnsi" w:cstheme="majorHAnsi"/>
          <w:szCs w:val="20"/>
        </w:rPr>
        <w:t xml:space="preserve"> and inference </w:t>
      </w:r>
      <w:r w:rsidR="00FA48E4" w:rsidRPr="006C4317">
        <w:rPr>
          <w:rFonts w:asciiTheme="majorHAnsi" w:hAnsiTheme="majorHAnsi" w:cstheme="majorHAnsi"/>
          <w:szCs w:val="20"/>
        </w:rPr>
        <w:t>correctness</w:t>
      </w:r>
      <w:r w:rsidR="00B45C8E">
        <w:rPr>
          <w:rFonts w:asciiTheme="majorHAnsi" w:hAnsiTheme="majorHAnsi" w:cstheme="majorHAnsi"/>
          <w:szCs w:val="20"/>
        </w:rPr>
        <w:t xml:space="preserve"> of the </w:t>
      </w:r>
      <w:r w:rsidR="00B45C8E">
        <w:rPr>
          <w:rStyle w:val="normaltextrun"/>
          <w:b/>
          <w:bCs/>
          <w:szCs w:val="20"/>
        </w:rPr>
        <w:t>{d.project_name}</w:t>
      </w:r>
      <w:r w:rsidR="00B45C8E">
        <w:rPr>
          <w:rStyle w:val="normaltextrun"/>
          <w:rFonts w:eastAsiaTheme="majorEastAsia"/>
          <w:b/>
          <w:bCs/>
          <w:color w:val="000000" w:themeColor="text1"/>
          <w:szCs w:val="20"/>
        </w:rPr>
        <w:t xml:space="preserve"> {d.version}</w:t>
      </w:r>
    </w:p>
    <w:p w14:paraId="4F039A6C" w14:textId="2DDE2087" w:rsidR="007B5FF0" w:rsidRDefault="007B5FF0" w:rsidP="00B45C8E">
      <w:pPr>
        <w:pStyle w:val="Heading1"/>
        <w:numPr>
          <w:ilvl w:val="0"/>
          <w:numId w:val="0"/>
        </w:numPr>
        <w:spacing w:afterAutospacing="0" w:line="240" w:lineRule="auto"/>
      </w:pPr>
    </w:p>
    <w:tbl>
      <w:tblPr>
        <w:tblStyle w:val="TableGrid"/>
        <w:tblW w:w="0" w:type="auto"/>
        <w:tblLayout w:type="fixed"/>
        <w:tblLook w:val="04A0" w:firstRow="1" w:lastRow="0" w:firstColumn="1" w:lastColumn="0" w:noHBand="0" w:noVBand="1"/>
      </w:tblPr>
      <w:tblGrid>
        <w:gridCol w:w="562"/>
        <w:gridCol w:w="3261"/>
        <w:gridCol w:w="1984"/>
        <w:gridCol w:w="2268"/>
        <w:gridCol w:w="988"/>
      </w:tblGrid>
      <w:tr w:rsidR="007B5FF0" w14:paraId="58490ECD" w14:textId="77777777" w:rsidTr="008817A7">
        <w:tc>
          <w:tcPr>
            <w:tcW w:w="562" w:type="dxa"/>
            <w:shd w:val="clear" w:color="auto" w:fill="EEECE1" w:themeFill="background2"/>
          </w:tcPr>
          <w:p w14:paraId="2CC5BD72" w14:textId="77777777" w:rsidR="007B5FF0" w:rsidRDefault="007B5FF0" w:rsidP="008817A7">
            <w:pPr>
              <w:jc w:val="center"/>
              <w:rPr>
                <w:rFonts w:asciiTheme="majorHAnsi" w:hAnsiTheme="majorHAnsi" w:cstheme="majorHAnsi"/>
                <w:szCs w:val="20"/>
              </w:rPr>
            </w:pPr>
            <w:r w:rsidRPr="006C4317">
              <w:rPr>
                <w:b/>
                <w:bCs/>
              </w:rPr>
              <w:t>N°.</w:t>
            </w:r>
          </w:p>
        </w:tc>
        <w:tc>
          <w:tcPr>
            <w:tcW w:w="3261" w:type="dxa"/>
            <w:shd w:val="clear" w:color="auto" w:fill="EEECE1" w:themeFill="background2"/>
          </w:tcPr>
          <w:p w14:paraId="390181ED" w14:textId="77777777" w:rsidR="007B5FF0" w:rsidRDefault="007B5FF0" w:rsidP="008817A7">
            <w:pPr>
              <w:jc w:val="center"/>
              <w:rPr>
                <w:rFonts w:asciiTheme="majorHAnsi" w:hAnsiTheme="majorHAnsi" w:cstheme="majorHAnsi"/>
                <w:szCs w:val="20"/>
              </w:rPr>
            </w:pPr>
            <w:r w:rsidRPr="006C4317">
              <w:rPr>
                <w:b/>
                <w:bCs/>
              </w:rPr>
              <w:t>Test description</w:t>
            </w:r>
          </w:p>
        </w:tc>
        <w:tc>
          <w:tcPr>
            <w:tcW w:w="1984" w:type="dxa"/>
            <w:shd w:val="clear" w:color="auto" w:fill="EEECE1" w:themeFill="background2"/>
          </w:tcPr>
          <w:p w14:paraId="09E22DD4" w14:textId="77777777" w:rsidR="007B5FF0" w:rsidRDefault="007B5FF0" w:rsidP="008817A7">
            <w:pPr>
              <w:jc w:val="center"/>
              <w:rPr>
                <w:rFonts w:asciiTheme="majorHAnsi" w:hAnsiTheme="majorHAnsi" w:cstheme="majorHAnsi"/>
                <w:szCs w:val="20"/>
              </w:rPr>
            </w:pPr>
            <w:r w:rsidRPr="006C4317">
              <w:rPr>
                <w:b/>
                <w:bCs/>
              </w:rPr>
              <w:t>Expected result in order to pass the test</w:t>
            </w:r>
          </w:p>
        </w:tc>
        <w:tc>
          <w:tcPr>
            <w:tcW w:w="2268" w:type="dxa"/>
            <w:shd w:val="clear" w:color="auto" w:fill="EEECE1" w:themeFill="background2"/>
          </w:tcPr>
          <w:p w14:paraId="4504D17E" w14:textId="77777777" w:rsidR="007B5FF0" w:rsidRDefault="007B5FF0" w:rsidP="008817A7">
            <w:pPr>
              <w:jc w:val="center"/>
              <w:rPr>
                <w:rFonts w:asciiTheme="majorHAnsi" w:hAnsiTheme="majorHAnsi" w:cstheme="majorHAnsi"/>
                <w:szCs w:val="20"/>
              </w:rPr>
            </w:pPr>
            <w:r w:rsidRPr="006C4317">
              <w:rPr>
                <w:b/>
                <w:bCs/>
              </w:rPr>
              <w:t>Actual result</w:t>
            </w:r>
            <w:r w:rsidRPr="006C4317">
              <w:rPr>
                <w:b/>
                <w:bCs/>
              </w:rPr>
              <w:br/>
            </w:r>
            <w:r w:rsidRPr="006C4317">
              <w:rPr>
                <w:b/>
                <w:bCs/>
                <w:sz w:val="16"/>
                <w:szCs w:val="16"/>
              </w:rPr>
              <w:t>(“passed/ok/as expected” or “failed” + explanation)</w:t>
            </w:r>
          </w:p>
        </w:tc>
        <w:tc>
          <w:tcPr>
            <w:tcW w:w="988" w:type="dxa"/>
            <w:shd w:val="clear" w:color="auto" w:fill="EEECE1" w:themeFill="background2"/>
          </w:tcPr>
          <w:p w14:paraId="64E5A071" w14:textId="77777777" w:rsidR="007B5FF0" w:rsidRDefault="007B5FF0" w:rsidP="008817A7">
            <w:pPr>
              <w:jc w:val="center"/>
              <w:rPr>
                <w:rFonts w:asciiTheme="majorHAnsi" w:hAnsiTheme="majorHAnsi" w:cstheme="majorHAnsi"/>
                <w:szCs w:val="20"/>
              </w:rPr>
            </w:pPr>
            <w:r w:rsidRPr="006C4317">
              <w:rPr>
                <w:b/>
                <w:bCs/>
              </w:rPr>
              <w:t>Short sign</w:t>
            </w:r>
          </w:p>
        </w:tc>
      </w:tr>
      <w:tr w:rsidR="007B5FF0" w14:paraId="7DA2D4AA" w14:textId="77777777" w:rsidTr="008817A7">
        <w:tc>
          <w:tcPr>
            <w:tcW w:w="562" w:type="dxa"/>
          </w:tcPr>
          <w:p w14:paraId="05C9C311" w14:textId="77777777" w:rsidR="007B5FF0" w:rsidRPr="001A28F5" w:rsidRDefault="007B5FF0" w:rsidP="007B5FF0">
            <w:pPr>
              <w:pStyle w:val="ListParagraph"/>
              <w:numPr>
                <w:ilvl w:val="0"/>
                <w:numId w:val="27"/>
              </w:numPr>
              <w:ind w:left="357" w:hanging="357"/>
              <w:rPr>
                <w:rFonts w:asciiTheme="majorHAnsi" w:hAnsiTheme="majorHAnsi" w:cstheme="majorHAnsi"/>
                <w:szCs w:val="20"/>
              </w:rPr>
            </w:pPr>
          </w:p>
        </w:tc>
        <w:tc>
          <w:tcPr>
            <w:tcW w:w="3261" w:type="dxa"/>
          </w:tcPr>
          <w:p w14:paraId="284D0891" w14:textId="43CFA703" w:rsidR="007B5FF0" w:rsidRDefault="007355B8" w:rsidP="008817A7">
            <w:pPr>
              <w:rPr>
                <w:rFonts w:asciiTheme="majorHAnsi" w:hAnsiTheme="majorHAnsi" w:cstheme="majorHAnsi"/>
                <w:szCs w:val="20"/>
              </w:rPr>
            </w:pPr>
            <w:r w:rsidRPr="007355B8">
              <w:rPr>
                <w:rFonts w:asciiTheme="majorHAnsi" w:hAnsiTheme="majorHAnsi" w:cstheme="majorHAnsi"/>
                <w:szCs w:val="20"/>
              </w:rPr>
              <w:t>{d.inference_cases[i].description}</w:t>
            </w:r>
          </w:p>
        </w:tc>
        <w:tc>
          <w:tcPr>
            <w:tcW w:w="1984" w:type="dxa"/>
          </w:tcPr>
          <w:p w14:paraId="2E4E6EA8" w14:textId="0DB841C1" w:rsidR="007B5FF0" w:rsidRDefault="007355B8" w:rsidP="008817A7">
            <w:pPr>
              <w:rPr>
                <w:rFonts w:asciiTheme="majorHAnsi" w:hAnsiTheme="majorHAnsi" w:cstheme="majorHAnsi"/>
                <w:szCs w:val="20"/>
              </w:rPr>
            </w:pPr>
            <w:r w:rsidRPr="007355B8">
              <w:rPr>
                <w:rFonts w:asciiTheme="majorHAnsi" w:hAnsiTheme="majorHAnsi" w:cstheme="majorHAnsi"/>
                <w:szCs w:val="20"/>
              </w:rPr>
              <w:t>{d.inference_cases[i].expected}</w:t>
            </w:r>
          </w:p>
        </w:tc>
        <w:tc>
          <w:tcPr>
            <w:tcW w:w="2268" w:type="dxa"/>
          </w:tcPr>
          <w:p w14:paraId="11F7DD8E" w14:textId="7FE327BA" w:rsidR="007B5FF0" w:rsidRDefault="007355B8" w:rsidP="008817A7">
            <w:pPr>
              <w:rPr>
                <w:rFonts w:asciiTheme="majorHAnsi" w:hAnsiTheme="majorHAnsi" w:cstheme="majorHAnsi"/>
                <w:szCs w:val="20"/>
              </w:rPr>
            </w:pPr>
            <w:r w:rsidRPr="007355B8">
              <w:rPr>
                <w:rFonts w:asciiTheme="majorHAnsi" w:hAnsiTheme="majorHAnsi" w:cstheme="majorHAnsi"/>
                <w:szCs w:val="20"/>
              </w:rPr>
              <w:t>{d.inference_cases[i].passed}</w:t>
            </w:r>
          </w:p>
        </w:tc>
        <w:tc>
          <w:tcPr>
            <w:tcW w:w="988" w:type="dxa"/>
          </w:tcPr>
          <w:p w14:paraId="6CFB3EBD" w14:textId="31D340B9" w:rsidR="007B5FF0" w:rsidRDefault="007355B8" w:rsidP="008817A7">
            <w:pPr>
              <w:rPr>
                <w:rFonts w:asciiTheme="majorHAnsi" w:hAnsiTheme="majorHAnsi" w:cstheme="majorHAnsi"/>
                <w:szCs w:val="20"/>
              </w:rPr>
            </w:pPr>
            <w:r w:rsidRPr="007355B8">
              <w:rPr>
                <w:rFonts w:asciiTheme="majorHAnsi" w:hAnsiTheme="majorHAnsi" w:cstheme="majorHAnsi"/>
                <w:szCs w:val="20"/>
              </w:rPr>
              <w:t>{d.originator_shortsign}</w:t>
            </w:r>
          </w:p>
        </w:tc>
      </w:tr>
      <w:tr w:rsidR="007B5FF0" w14:paraId="6D8827BB" w14:textId="77777777" w:rsidTr="008817A7">
        <w:tc>
          <w:tcPr>
            <w:tcW w:w="562" w:type="dxa"/>
          </w:tcPr>
          <w:p w14:paraId="6AC56F46" w14:textId="77777777" w:rsidR="007B5FF0" w:rsidRPr="001A28F5" w:rsidRDefault="007B5FF0" w:rsidP="007B5FF0">
            <w:pPr>
              <w:pStyle w:val="ListParagraph"/>
              <w:numPr>
                <w:ilvl w:val="0"/>
                <w:numId w:val="27"/>
              </w:numPr>
              <w:ind w:left="357" w:hanging="357"/>
              <w:rPr>
                <w:rFonts w:asciiTheme="majorHAnsi" w:hAnsiTheme="majorHAnsi" w:cstheme="majorHAnsi"/>
                <w:szCs w:val="20"/>
              </w:rPr>
            </w:pPr>
          </w:p>
        </w:tc>
        <w:tc>
          <w:tcPr>
            <w:tcW w:w="3261" w:type="dxa"/>
          </w:tcPr>
          <w:p w14:paraId="334AB177" w14:textId="37875B66" w:rsidR="007B5FF0" w:rsidRDefault="007355B8" w:rsidP="008817A7">
            <w:pPr>
              <w:rPr>
                <w:rFonts w:asciiTheme="majorHAnsi" w:hAnsiTheme="majorHAnsi" w:cstheme="majorHAnsi"/>
                <w:szCs w:val="20"/>
              </w:rPr>
            </w:pPr>
            <w:r w:rsidRPr="007355B8">
              <w:rPr>
                <w:rFonts w:asciiTheme="majorHAnsi" w:hAnsiTheme="majorHAnsi" w:cstheme="majorHAnsi"/>
                <w:szCs w:val="20"/>
              </w:rPr>
              <w:t>{d.inference_cases[i+1].description}</w:t>
            </w:r>
          </w:p>
        </w:tc>
        <w:tc>
          <w:tcPr>
            <w:tcW w:w="1984" w:type="dxa"/>
          </w:tcPr>
          <w:p w14:paraId="5386DE66" w14:textId="2DD38726" w:rsidR="007B5FF0" w:rsidRDefault="007355B8" w:rsidP="008817A7">
            <w:pPr>
              <w:rPr>
                <w:rFonts w:asciiTheme="majorHAnsi" w:hAnsiTheme="majorHAnsi" w:cstheme="majorHAnsi"/>
                <w:szCs w:val="20"/>
              </w:rPr>
            </w:pPr>
            <w:r w:rsidRPr="007355B8">
              <w:rPr>
                <w:rFonts w:asciiTheme="majorHAnsi" w:hAnsiTheme="majorHAnsi" w:cstheme="majorHAnsi"/>
                <w:szCs w:val="20"/>
              </w:rPr>
              <w:t>{d.inference_cases[i+1].expected}</w:t>
            </w:r>
          </w:p>
        </w:tc>
        <w:tc>
          <w:tcPr>
            <w:tcW w:w="2268" w:type="dxa"/>
          </w:tcPr>
          <w:p w14:paraId="780EC36C" w14:textId="5ED5786A" w:rsidR="007B5FF0" w:rsidRDefault="007355B8" w:rsidP="008817A7">
            <w:pPr>
              <w:rPr>
                <w:rFonts w:asciiTheme="majorHAnsi" w:hAnsiTheme="majorHAnsi" w:cstheme="majorHAnsi"/>
                <w:szCs w:val="20"/>
              </w:rPr>
            </w:pPr>
            <w:r w:rsidRPr="007355B8">
              <w:rPr>
                <w:rFonts w:asciiTheme="majorHAnsi" w:hAnsiTheme="majorHAnsi" w:cstheme="majorHAnsi"/>
                <w:szCs w:val="20"/>
              </w:rPr>
              <w:t>{d.inference_cases[i+1].passed}</w:t>
            </w:r>
          </w:p>
        </w:tc>
        <w:tc>
          <w:tcPr>
            <w:tcW w:w="988" w:type="dxa"/>
          </w:tcPr>
          <w:p w14:paraId="696BF44D" w14:textId="22B0378F" w:rsidR="007B5FF0" w:rsidRDefault="007355B8" w:rsidP="008817A7">
            <w:pPr>
              <w:rPr>
                <w:rFonts w:asciiTheme="majorHAnsi" w:hAnsiTheme="majorHAnsi" w:cstheme="majorHAnsi"/>
                <w:szCs w:val="20"/>
              </w:rPr>
            </w:pPr>
            <w:r w:rsidRPr="007355B8">
              <w:rPr>
                <w:rFonts w:asciiTheme="majorHAnsi" w:hAnsiTheme="majorHAnsi" w:cstheme="majorHAnsi"/>
                <w:szCs w:val="20"/>
              </w:rPr>
              <w:t>{d.originator_shortsign}</w:t>
            </w:r>
          </w:p>
        </w:tc>
      </w:tr>
    </w:tbl>
    <w:p w14:paraId="7A8750E0" w14:textId="77777777" w:rsidR="00715FA9" w:rsidRPr="00715FA9" w:rsidRDefault="00715FA9" w:rsidP="00715FA9"/>
    <w:p w14:paraId="3CF194B7" w14:textId="77777777" w:rsidR="001A16F4" w:rsidRDefault="001A16F4" w:rsidP="001A16F4">
      <w:pPr>
        <w:pStyle w:val="Heading1"/>
        <w:tabs>
          <w:tab w:val="num" w:pos="432"/>
        </w:tabs>
        <w:spacing w:afterAutospacing="0" w:line="240" w:lineRule="auto"/>
      </w:pPr>
      <w:r>
        <w:t>Deployment phase</w:t>
      </w:r>
    </w:p>
    <w:p w14:paraId="1AE2FBDC" w14:textId="54C33296" w:rsidR="001A16F4" w:rsidRDefault="001A16F4" w:rsidP="001A16F4">
      <w:r w:rsidRPr="0030257F">
        <w:t xml:space="preserve">There is no planned deployment phase. </w:t>
      </w:r>
      <w:r>
        <w:rPr>
          <w:rStyle w:val="normaltextrun"/>
          <w:b/>
          <w:bCs/>
          <w:szCs w:val="20"/>
        </w:rPr>
        <w:t>{d.project_name}</w:t>
      </w:r>
      <w:r>
        <w:rPr>
          <w:rStyle w:val="normaltextrun"/>
          <w:rFonts w:eastAsiaTheme="majorEastAsia"/>
          <w:b/>
          <w:bCs/>
          <w:color w:val="000000" w:themeColor="text1"/>
          <w:szCs w:val="20"/>
        </w:rPr>
        <w:t xml:space="preserve"> {d.version} </w:t>
      </w:r>
      <w:r w:rsidRPr="0030257F">
        <w:t xml:space="preserve">should be </w:t>
      </w:r>
      <w:r>
        <w:t>retrieved from the code repository at this specific tag:</w:t>
      </w:r>
    </w:p>
    <w:p w14:paraId="10E4F66D" w14:textId="470BD8DA" w:rsidR="001A16F4" w:rsidRPr="00FF3C8A" w:rsidRDefault="001B3CE1" w:rsidP="001A16F4">
      <w:pPr>
        <w:rPr>
          <w:i/>
          <w:iCs/>
          <w:color w:val="FF0000"/>
        </w:rPr>
      </w:pPr>
      <w:r w:rsidRPr="001B3CE1">
        <w:t>{d.github_repo}/</w:t>
      </w:r>
      <w:r w:rsidR="001A16F4" w:rsidRPr="00876D39">
        <w:t>releases/tag/</w:t>
      </w:r>
      <w:r w:rsidR="001A16F4" w:rsidRPr="00E77086">
        <w:t xml:space="preserve">{d.version} </w:t>
      </w:r>
      <w:r w:rsidR="001A16F4" w:rsidRPr="00FF3C8A">
        <w:rPr>
          <w:i/>
          <w:iCs/>
          <w:color w:val="FF0000"/>
        </w:rPr>
        <w:t xml:space="preserve"> </w:t>
      </w:r>
    </w:p>
    <w:p w14:paraId="3ACE5C5C" w14:textId="77777777" w:rsidR="001A16F4" w:rsidRDefault="001A16F4" w:rsidP="001A16F4">
      <w:pPr>
        <w:pStyle w:val="Heading1"/>
        <w:tabs>
          <w:tab w:val="num" w:pos="432"/>
        </w:tabs>
        <w:spacing w:afterAutospacing="0" w:line="240" w:lineRule="auto"/>
      </w:pPr>
      <w:r>
        <w:t>Maintain phase</w:t>
      </w:r>
    </w:p>
    <w:p w14:paraId="19BA0812" w14:textId="7F49FEDC" w:rsidR="001A16F4" w:rsidRPr="00833829" w:rsidRDefault="001A16F4" w:rsidP="001A16F4">
      <w:bookmarkStart w:id="5" w:name="_Toc215473986"/>
      <w:r>
        <w:rPr>
          <w:rStyle w:val="normaltextrun"/>
          <w:color w:val="000000"/>
          <w:szCs w:val="20"/>
          <w:shd w:val="clear" w:color="auto" w:fill="FFFFFF"/>
        </w:rPr>
        <w:t>There is no planned maintenance phase. Should there be any issues with the</w:t>
      </w:r>
      <w:r>
        <w:rPr>
          <w:rStyle w:val="normaltextrun"/>
          <w:b/>
          <w:bCs/>
          <w:szCs w:val="20"/>
        </w:rPr>
        <w:t>{d.project_name}</w:t>
      </w:r>
      <w:r>
        <w:rPr>
          <w:rStyle w:val="normaltextrun"/>
          <w:rFonts w:eastAsiaTheme="majorEastAsia"/>
          <w:b/>
          <w:bCs/>
          <w:color w:val="000000" w:themeColor="text1"/>
          <w:szCs w:val="20"/>
        </w:rPr>
        <w:t xml:space="preserve"> {d.version}</w:t>
      </w:r>
      <w:r>
        <w:rPr>
          <w:rStyle w:val="normaltextrun"/>
          <w:color w:val="000000"/>
          <w:szCs w:val="20"/>
          <w:shd w:val="clear" w:color="auto" w:fill="FFFFFF"/>
        </w:rPr>
        <w:t>, they will be fixed, and the tool will be validated again.</w:t>
      </w:r>
      <w:r>
        <w:rPr>
          <w:rStyle w:val="eop"/>
          <w:rFonts w:eastAsiaTheme="majorEastAsia"/>
          <w:color w:val="000000"/>
          <w:szCs w:val="20"/>
          <w:shd w:val="clear" w:color="auto" w:fill="FFFFFF"/>
        </w:rPr>
        <w:t> </w:t>
      </w:r>
    </w:p>
    <w:p w14:paraId="10D45B6E" w14:textId="77777777" w:rsidR="001A16F4" w:rsidRPr="00715FA9" w:rsidRDefault="001A16F4" w:rsidP="001A16F4">
      <w:pPr>
        <w:pStyle w:val="Heading1"/>
        <w:tabs>
          <w:tab w:val="num" w:pos="432"/>
        </w:tabs>
        <w:spacing w:afterAutospacing="0" w:line="240" w:lineRule="auto"/>
      </w:pPr>
      <w:r>
        <w:t>Requirements for electronic records &amp; signatures</w:t>
      </w:r>
      <w:bookmarkEnd w:id="5"/>
    </w:p>
    <w:p w14:paraId="3DC449FA" w14:textId="77777777" w:rsidR="001A16F4" w:rsidRDefault="001A16F4" w:rsidP="001A16F4">
      <w:r>
        <w:t>N/A</w:t>
      </w:r>
    </w:p>
    <w:p w14:paraId="7ADDCA6E" w14:textId="4E01E912" w:rsidR="00BF2653" w:rsidRDefault="00D15AF7" w:rsidP="00BF2653">
      <w:pPr>
        <w:pStyle w:val="Heading1"/>
      </w:pPr>
      <w:r w:rsidRPr="00D15AF7">
        <w:t xml:space="preserve">Reference </w:t>
      </w:r>
      <w:r w:rsidR="00AC4640">
        <w:t>d</w:t>
      </w:r>
      <w:r w:rsidRPr="00D15AF7">
        <w:t>ocumentation</w:t>
      </w:r>
    </w:p>
    <w:tbl>
      <w:tblPr>
        <w:tblStyle w:val="BrainlabRDTableStyle"/>
        <w:tblW w:w="9606" w:type="dxa"/>
        <w:tblLook w:val="0020" w:firstRow="1" w:lastRow="0" w:firstColumn="0" w:lastColumn="0" w:noHBand="0" w:noVBand="0"/>
      </w:tblPr>
      <w:tblGrid>
        <w:gridCol w:w="7016"/>
        <w:gridCol w:w="2590"/>
      </w:tblGrid>
      <w:tr w:rsidR="00BF2653" w14:paraId="3BD315A6" w14:textId="77777777" w:rsidTr="00BF265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96" w:type="dxa"/>
          </w:tcPr>
          <w:p w14:paraId="29ABC849" w14:textId="77777777" w:rsidR="00BF2653" w:rsidRPr="00BF2653" w:rsidRDefault="00BF2653" w:rsidP="00BF2653">
            <w:pPr>
              <w:rPr>
                <w:bCs/>
              </w:rPr>
            </w:pPr>
            <w:r w:rsidRPr="00BF2653">
              <w:rPr>
                <w:bCs/>
              </w:rPr>
              <w:t>Document name</w:t>
            </w:r>
          </w:p>
        </w:tc>
        <w:tc>
          <w:tcPr>
            <w:cnfStyle w:val="000001000000" w:firstRow="0" w:lastRow="0" w:firstColumn="0" w:lastColumn="0" w:oddVBand="0" w:evenVBand="1" w:oddHBand="0" w:evenHBand="0" w:firstRowFirstColumn="0" w:firstRowLastColumn="0" w:lastRowFirstColumn="0" w:lastRowLastColumn="0"/>
            <w:tcW w:w="2410" w:type="dxa"/>
          </w:tcPr>
          <w:p w14:paraId="3E2F68C5" w14:textId="77777777" w:rsidR="00BF2653" w:rsidRPr="00BF2653" w:rsidRDefault="00BF2653" w:rsidP="00BF2653">
            <w:pPr>
              <w:rPr>
                <w:bCs/>
              </w:rPr>
            </w:pPr>
            <w:r w:rsidRPr="00BF2653">
              <w:rPr>
                <w:bCs/>
              </w:rPr>
              <w:t>Revision/Date</w:t>
            </w:r>
          </w:p>
        </w:tc>
      </w:tr>
      <w:tr w:rsidR="00AF0C2B" w14:paraId="3FEEE933" w14:textId="77777777" w:rsidTr="00BF265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96" w:type="dxa"/>
          </w:tcPr>
          <w:p w14:paraId="1DF1389E" w14:textId="3C76BF42" w:rsidR="00AF0C2B" w:rsidRPr="00BF2653" w:rsidRDefault="007355B8" w:rsidP="00BF2653">
            <w:pPr>
              <w:rPr>
                <w:bCs/>
              </w:rPr>
            </w:pPr>
            <w:r w:rsidRPr="007355B8">
              <w:rPr>
                <w:bCs/>
              </w:rPr>
              <w:t>{d.references[i].name}</w:t>
            </w:r>
          </w:p>
        </w:tc>
        <w:tc>
          <w:tcPr>
            <w:cnfStyle w:val="000001000000" w:firstRow="0" w:lastRow="0" w:firstColumn="0" w:lastColumn="0" w:oddVBand="0" w:evenVBand="1" w:oddHBand="0" w:evenHBand="0" w:firstRowFirstColumn="0" w:firstRowLastColumn="0" w:lastRowFirstColumn="0" w:lastRowLastColumn="0"/>
            <w:tcW w:w="2410" w:type="dxa"/>
          </w:tcPr>
          <w:p w14:paraId="4A15C337" w14:textId="1D733C4F" w:rsidR="00AF0C2B" w:rsidRPr="00BF2653" w:rsidRDefault="007355B8" w:rsidP="00BF2653">
            <w:pPr>
              <w:rPr>
                <w:bCs/>
              </w:rPr>
            </w:pPr>
            <w:r w:rsidRPr="007355B8">
              <w:rPr>
                <w:bCs/>
              </w:rPr>
              <w:t>{d.references[i].revision}</w:t>
            </w:r>
          </w:p>
        </w:tc>
      </w:tr>
      <w:tr w:rsidR="00AF0C2B" w14:paraId="73B7AB6F" w14:textId="77777777" w:rsidTr="00BF265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196" w:type="dxa"/>
          </w:tcPr>
          <w:p w14:paraId="7826767E" w14:textId="354724DA" w:rsidR="00AF0C2B" w:rsidRPr="00BF2653" w:rsidRDefault="007355B8" w:rsidP="00BF2653">
            <w:pPr>
              <w:rPr>
                <w:bCs/>
              </w:rPr>
            </w:pPr>
            <w:r w:rsidRPr="007355B8">
              <w:rPr>
                <w:bCs/>
              </w:rPr>
              <w:t>{d.references[i+1].name}</w:t>
            </w:r>
          </w:p>
        </w:tc>
        <w:tc>
          <w:tcPr>
            <w:cnfStyle w:val="000001000000" w:firstRow="0" w:lastRow="0" w:firstColumn="0" w:lastColumn="0" w:oddVBand="0" w:evenVBand="1" w:oddHBand="0" w:evenHBand="0" w:firstRowFirstColumn="0" w:firstRowLastColumn="0" w:lastRowFirstColumn="0" w:lastRowLastColumn="0"/>
            <w:tcW w:w="2410" w:type="dxa"/>
          </w:tcPr>
          <w:p w14:paraId="769CAD77" w14:textId="4069BF3D" w:rsidR="00AF0C2B" w:rsidRPr="00BF2653" w:rsidRDefault="007355B8" w:rsidP="00BF2653">
            <w:pPr>
              <w:rPr>
                <w:bCs/>
              </w:rPr>
            </w:pPr>
            <w:r w:rsidRPr="007355B8">
              <w:rPr>
                <w:bCs/>
              </w:rPr>
              <w:t>{d.references[i+1].revision}</w:t>
            </w:r>
          </w:p>
        </w:tc>
      </w:tr>
    </w:tbl>
    <w:p w14:paraId="6CFD7A42" w14:textId="762B873A" w:rsidR="00CA0F15" w:rsidRDefault="00CA0F15" w:rsidP="00CA0F15"/>
    <w:p w14:paraId="7EEFC530" w14:textId="77777777" w:rsidR="00CA0F15" w:rsidRDefault="00CA0F15">
      <w:pPr>
        <w:spacing w:after="0" w:afterAutospacing="0" w:line="240" w:lineRule="auto"/>
      </w:pPr>
      <w:r>
        <w:lastRenderedPageBreak/>
        <w:br w:type="page"/>
      </w:r>
    </w:p>
    <w:p w14:paraId="36233014" w14:textId="40BEA645" w:rsidR="00450AAD" w:rsidRDefault="00450AAD" w:rsidP="00450AAD">
      <w:pPr>
        <w:pStyle w:val="Heading1"/>
        <w:tabs>
          <w:tab w:val="num" w:pos="432"/>
        </w:tabs>
        <w:spacing w:afterAutospacing="0" w:line="240" w:lineRule="auto"/>
      </w:pPr>
      <w:r>
        <w:lastRenderedPageBreak/>
        <w:t xml:space="preserve">Validation </w:t>
      </w:r>
      <w:r w:rsidR="00AC4640">
        <w:t>s</w:t>
      </w:r>
      <w:r>
        <w:t xml:space="preserve">ummary &amp; </w:t>
      </w:r>
      <w:r w:rsidR="00AC4640">
        <w:t>c</w:t>
      </w:r>
      <w:r>
        <w:t>onclusion</w:t>
      </w:r>
    </w:p>
    <w:tbl>
      <w:tblPr>
        <w:tblStyle w:val="BrainlabRDsignaturetable"/>
        <w:tblW w:w="0" w:type="auto"/>
        <w:tblLook w:val="0660" w:firstRow="1" w:lastRow="1" w:firstColumn="0" w:lastColumn="0" w:noHBand="1" w:noVBand="1"/>
      </w:tblPr>
      <w:tblGrid>
        <w:gridCol w:w="2282"/>
        <w:gridCol w:w="2270"/>
        <w:gridCol w:w="2251"/>
        <w:gridCol w:w="2270"/>
      </w:tblGrid>
      <w:tr w:rsidR="00450AAD" w14:paraId="1583E935" w14:textId="77777777" w:rsidTr="00450AAD">
        <w:trPr>
          <w:cnfStyle w:val="100000000000" w:firstRow="1" w:lastRow="0" w:firstColumn="0" w:lastColumn="0" w:oddVBand="0" w:evenVBand="0" w:oddHBand="0" w:evenHBand="0" w:firstRowFirstColumn="0" w:firstRowLastColumn="0" w:lastRowFirstColumn="0" w:lastRowLastColumn="0"/>
          <w:trHeight w:val="680"/>
        </w:trPr>
        <w:tc>
          <w:tcPr>
            <w:tcW w:w="9289" w:type="dxa"/>
            <w:gridSpan w:val="4"/>
          </w:tcPr>
          <w:p w14:paraId="7EF84534" w14:textId="77777777" w:rsidR="00450AAD" w:rsidRPr="009933F5" w:rsidRDefault="00A577E2" w:rsidP="00A577E2">
            <w:r>
              <w:t>I approve that all tests have been performed as indicated above and confirm the results as indicated for each test.</w:t>
            </w:r>
          </w:p>
        </w:tc>
      </w:tr>
      <w:tr w:rsidR="00450AAD" w14:paraId="5B42FEC6" w14:textId="77777777" w:rsidTr="00450AAD">
        <w:trPr>
          <w:trHeight w:val="1077"/>
        </w:trPr>
        <w:tc>
          <w:tcPr>
            <w:tcW w:w="2322" w:type="dxa"/>
          </w:tcPr>
          <w:sdt>
            <w:sdtPr>
              <w:rPr>
                <w:rStyle w:val="PlaceholdertextChar"/>
                <w:rFonts w:eastAsiaTheme="minorEastAsia"/>
              </w:rPr>
              <w:id w:val="8003506"/>
            </w:sdtPr>
            <w:sdtEndPr>
              <w:rPr>
                <w:rStyle w:val="DefaultParagraphFont"/>
                <w:rFonts w:eastAsia="Times New Roman"/>
                <w:szCs w:val="22"/>
              </w:rPr>
            </w:sdtEndPr>
            <w:sdtContent>
              <w:p w14:paraId="00965FEA" w14:textId="172A4CB5" w:rsidR="00450AAD" w:rsidRDefault="00A93E71" w:rsidP="00450AAD">
                <w:r>
                  <w:rPr>
                    <w:rStyle w:val="PlaceholdertextChar"/>
                    <w:rFonts w:eastAsiaTheme="minorEastAsia"/>
                  </w:rPr>
                  <w:t>{</w:t>
                </w:r>
                <w:r w:rsidR="003B29E3">
                  <w:rPr>
                    <w:rStyle w:val="PlaceholdertextChar"/>
                    <w:rFonts w:eastAsiaTheme="minorEastAsia"/>
                  </w:rPr>
                  <w:t>d.originator</w:t>
                </w:r>
                <w:r>
                  <w:rPr>
                    <w:rStyle w:val="PlaceholdertextChar"/>
                    <w:rFonts w:eastAsiaTheme="minorEastAsia"/>
                  </w:rPr>
                  <w:t>}</w:t>
                </w:r>
              </w:p>
            </w:sdtContent>
          </w:sdt>
        </w:tc>
        <w:tc>
          <w:tcPr>
            <w:tcW w:w="2322" w:type="dxa"/>
          </w:tcPr>
          <w:sdt>
            <w:sdtPr>
              <w:rPr>
                <w:rStyle w:val="PlaceholdertextChar"/>
                <w:rFonts w:eastAsiaTheme="minorEastAsia"/>
              </w:rPr>
              <w:id w:val="8003507"/>
            </w:sdtPr>
            <w:sdtEndPr>
              <w:rPr>
                <w:rStyle w:val="DefaultParagraphFont"/>
                <w:rFonts w:eastAsia="Times New Roman"/>
                <w:szCs w:val="22"/>
              </w:rPr>
            </w:sdtEndPr>
            <w:sdtContent>
              <w:p w14:paraId="23EA3654" w14:textId="77777777" w:rsidR="00450AAD" w:rsidRDefault="00A577E2" w:rsidP="00A577E2">
                <w:r>
                  <w:rPr>
                    <w:rStyle w:val="PlaceholdertextChar"/>
                    <w:rFonts w:eastAsiaTheme="minorEastAsia"/>
                  </w:rPr>
                  <w:t>Originator</w:t>
                </w:r>
              </w:p>
            </w:sdtContent>
          </w:sdt>
        </w:tc>
        <w:tc>
          <w:tcPr>
            <w:tcW w:w="2322" w:type="dxa"/>
          </w:tcPr>
          <w:p w14:paraId="6B32EF55" w14:textId="77777777" w:rsidR="00450AAD" w:rsidRDefault="00450AAD" w:rsidP="00450AAD">
            <w:pPr>
              <w:pStyle w:val="Spacer"/>
            </w:pPr>
          </w:p>
        </w:tc>
        <w:tc>
          <w:tcPr>
            <w:tcW w:w="2323" w:type="dxa"/>
          </w:tcPr>
          <w:p w14:paraId="1C148BC6" w14:textId="77777777" w:rsidR="00450AAD" w:rsidRDefault="00450AAD" w:rsidP="00450AAD">
            <w:pPr>
              <w:pStyle w:val="Spacer"/>
            </w:pPr>
          </w:p>
        </w:tc>
      </w:tr>
      <w:tr w:rsidR="00450AAD" w14:paraId="34D922DF" w14:textId="77777777" w:rsidTr="00450AAD">
        <w:trPr>
          <w:cnfStyle w:val="010000000000" w:firstRow="0" w:lastRow="1" w:firstColumn="0" w:lastColumn="0" w:oddVBand="0" w:evenVBand="0" w:oddHBand="0" w:evenHBand="0" w:firstRowFirstColumn="0" w:firstRowLastColumn="0" w:lastRowFirstColumn="0" w:lastRowLastColumn="0"/>
          <w:trHeight w:val="442"/>
        </w:trPr>
        <w:tc>
          <w:tcPr>
            <w:tcW w:w="2322" w:type="dxa"/>
          </w:tcPr>
          <w:p w14:paraId="3434D596" w14:textId="77777777" w:rsidR="00450AAD" w:rsidRDefault="00450AAD" w:rsidP="00450AAD">
            <w:r>
              <w:t>Name</w:t>
            </w:r>
          </w:p>
        </w:tc>
        <w:tc>
          <w:tcPr>
            <w:tcW w:w="2322" w:type="dxa"/>
          </w:tcPr>
          <w:p w14:paraId="69F2A54B" w14:textId="77777777" w:rsidR="00450AAD" w:rsidRDefault="00450AAD" w:rsidP="00450AAD">
            <w:r>
              <w:t>Role</w:t>
            </w:r>
          </w:p>
        </w:tc>
        <w:tc>
          <w:tcPr>
            <w:tcW w:w="2322" w:type="dxa"/>
          </w:tcPr>
          <w:p w14:paraId="1CBC2B3B" w14:textId="77777777" w:rsidR="00450AAD" w:rsidRDefault="00450AAD" w:rsidP="00450AAD">
            <w:r>
              <w:t>Date</w:t>
            </w:r>
          </w:p>
        </w:tc>
        <w:tc>
          <w:tcPr>
            <w:tcW w:w="2323" w:type="dxa"/>
          </w:tcPr>
          <w:p w14:paraId="79D32902" w14:textId="77777777" w:rsidR="00450AAD" w:rsidRDefault="00450AAD" w:rsidP="00450AAD">
            <w:r>
              <w:t>Signature</w:t>
            </w:r>
          </w:p>
        </w:tc>
      </w:tr>
    </w:tbl>
    <w:p w14:paraId="091B8348" w14:textId="77777777" w:rsidR="00450AAD" w:rsidRDefault="00450AAD" w:rsidP="00450AAD">
      <w:pPr>
        <w:pStyle w:val="Spacer"/>
      </w:pPr>
    </w:p>
    <w:tbl>
      <w:tblPr>
        <w:tblW w:w="0" w:type="auto"/>
        <w:tblLook w:val="0660" w:firstRow="1" w:lastRow="1" w:firstColumn="0" w:lastColumn="0" w:noHBand="1" w:noVBand="1"/>
      </w:tblPr>
      <w:tblGrid>
        <w:gridCol w:w="2263"/>
        <w:gridCol w:w="2278"/>
        <w:gridCol w:w="2257"/>
        <w:gridCol w:w="2275"/>
      </w:tblGrid>
      <w:tr w:rsidR="00450AAD" w:rsidRPr="00286711" w14:paraId="22390047" w14:textId="77777777" w:rsidTr="00450AAD">
        <w:trPr>
          <w:trHeight w:val="680"/>
        </w:trPr>
        <w:tc>
          <w:tcPr>
            <w:tcW w:w="9289" w:type="dxa"/>
            <w:gridSpan w:val="4"/>
            <w:vAlign w:val="bottom"/>
          </w:tcPr>
          <w:p w14:paraId="7F881275" w14:textId="77777777" w:rsidR="00450AAD" w:rsidRPr="00286711" w:rsidRDefault="00450AAD" w:rsidP="00450AAD">
            <w:pPr>
              <w:keepNext/>
              <w:keepLines/>
            </w:pPr>
            <w:r w:rsidRPr="00286711">
              <w:rPr>
                <w:szCs w:val="22"/>
              </w:rPr>
              <w:t>The validation performed according to this protocol show that all tests were passed successfully. The validated automated process can be used as intended.</w:t>
            </w:r>
          </w:p>
        </w:tc>
      </w:tr>
      <w:tr w:rsidR="00450AAD" w14:paraId="1651BEF5" w14:textId="77777777" w:rsidTr="00450AAD">
        <w:trPr>
          <w:trHeight w:val="1077"/>
        </w:trPr>
        <w:tc>
          <w:tcPr>
            <w:tcW w:w="2322" w:type="dxa"/>
            <w:tcBorders>
              <w:bottom w:val="single" w:sz="4" w:space="0" w:color="auto"/>
            </w:tcBorders>
            <w:vAlign w:val="center"/>
          </w:tcPr>
          <w:sdt>
            <w:sdtPr>
              <w:rPr>
                <w:rStyle w:val="PlaceholdertextChar"/>
                <w:rFonts w:eastAsiaTheme="minorEastAsia"/>
              </w:rPr>
              <w:id w:val="1879025"/>
            </w:sdtPr>
            <w:sdtEndPr>
              <w:rPr>
                <w:rStyle w:val="DefaultParagraphFont"/>
                <w:rFonts w:eastAsia="Times New Roman"/>
              </w:rPr>
            </w:sdtEndPr>
            <w:sdtContent>
              <w:p w14:paraId="7FCC5B50" w14:textId="1AE67B7C" w:rsidR="00450AAD" w:rsidRPr="00C2578E" w:rsidRDefault="006B6CFA" w:rsidP="00927AEC">
                <w:pPr>
                  <w:jc w:val="center"/>
                  <w:rPr>
                    <w:rFonts w:eastAsiaTheme="minorEastAsia"/>
                  </w:rPr>
                </w:pPr>
                <w:r>
                  <w:rPr>
                    <w:rStyle w:val="PlaceholdertextChar"/>
                    <w:rFonts w:eastAsiaTheme="minorEastAsia"/>
                  </w:rPr>
                  <w:t>Henrik Wist</w:t>
                </w:r>
              </w:p>
            </w:sdtContent>
          </w:sdt>
        </w:tc>
        <w:tc>
          <w:tcPr>
            <w:tcW w:w="2322" w:type="dxa"/>
            <w:tcBorders>
              <w:bottom w:val="single" w:sz="4" w:space="0" w:color="auto"/>
            </w:tcBorders>
            <w:vAlign w:val="center"/>
          </w:tcPr>
          <w:p w14:paraId="5DD7FCC1" w14:textId="77777777" w:rsidR="00450AAD" w:rsidRPr="00286711" w:rsidRDefault="00C2578E" w:rsidP="00450AAD">
            <w:pPr>
              <w:keepNext/>
              <w:keepLines/>
              <w:jc w:val="center"/>
            </w:pPr>
            <w:r w:rsidRPr="00450AAD">
              <w:rPr>
                <w:rStyle w:val="PlaceholdertextChar"/>
              </w:rPr>
              <w:t>Procedure owner Automated Processes</w:t>
            </w:r>
          </w:p>
        </w:tc>
        <w:tc>
          <w:tcPr>
            <w:tcW w:w="2322" w:type="dxa"/>
            <w:tcBorders>
              <w:bottom w:val="single" w:sz="4" w:space="0" w:color="auto"/>
            </w:tcBorders>
            <w:vAlign w:val="center"/>
          </w:tcPr>
          <w:p w14:paraId="42085925" w14:textId="77777777" w:rsidR="00450AAD" w:rsidRDefault="00450AAD" w:rsidP="00450AAD">
            <w:pPr>
              <w:pStyle w:val="Spacer"/>
              <w:keepNext/>
              <w:keepLines/>
              <w:jc w:val="center"/>
            </w:pPr>
          </w:p>
        </w:tc>
        <w:tc>
          <w:tcPr>
            <w:tcW w:w="2323" w:type="dxa"/>
            <w:tcBorders>
              <w:bottom w:val="single" w:sz="4" w:space="0" w:color="auto"/>
            </w:tcBorders>
            <w:vAlign w:val="center"/>
          </w:tcPr>
          <w:p w14:paraId="5550C2E5" w14:textId="77777777" w:rsidR="00450AAD" w:rsidRDefault="00450AAD" w:rsidP="00450AAD">
            <w:pPr>
              <w:pStyle w:val="Spacer"/>
              <w:keepNext/>
              <w:keepLines/>
              <w:jc w:val="center"/>
            </w:pPr>
          </w:p>
        </w:tc>
      </w:tr>
      <w:tr w:rsidR="00450AAD" w:rsidRPr="00286711" w14:paraId="09CFCAC9" w14:textId="77777777" w:rsidTr="00450AAD">
        <w:trPr>
          <w:trHeight w:val="442"/>
        </w:trPr>
        <w:tc>
          <w:tcPr>
            <w:tcW w:w="2322" w:type="dxa"/>
            <w:tcBorders>
              <w:top w:val="single" w:sz="4" w:space="0" w:color="auto"/>
            </w:tcBorders>
            <w:vAlign w:val="center"/>
          </w:tcPr>
          <w:p w14:paraId="591788D5" w14:textId="77777777" w:rsidR="00450AAD" w:rsidRPr="00286711" w:rsidRDefault="00450AAD" w:rsidP="00450AAD">
            <w:pPr>
              <w:keepNext/>
              <w:keepLines/>
              <w:jc w:val="center"/>
            </w:pPr>
            <w:r w:rsidRPr="00286711">
              <w:rPr>
                <w:szCs w:val="22"/>
              </w:rPr>
              <w:t>Name</w:t>
            </w:r>
          </w:p>
        </w:tc>
        <w:tc>
          <w:tcPr>
            <w:tcW w:w="2322" w:type="dxa"/>
            <w:tcBorders>
              <w:top w:val="single" w:sz="4" w:space="0" w:color="auto"/>
            </w:tcBorders>
            <w:vAlign w:val="center"/>
          </w:tcPr>
          <w:p w14:paraId="76E92652" w14:textId="77777777" w:rsidR="00450AAD" w:rsidRPr="00286711" w:rsidRDefault="00450AAD" w:rsidP="00450AAD">
            <w:pPr>
              <w:keepNext/>
              <w:keepLines/>
              <w:jc w:val="center"/>
            </w:pPr>
            <w:r w:rsidRPr="00286711">
              <w:rPr>
                <w:szCs w:val="22"/>
              </w:rPr>
              <w:t>Role</w:t>
            </w:r>
          </w:p>
        </w:tc>
        <w:tc>
          <w:tcPr>
            <w:tcW w:w="2322" w:type="dxa"/>
            <w:tcBorders>
              <w:top w:val="single" w:sz="4" w:space="0" w:color="auto"/>
            </w:tcBorders>
            <w:vAlign w:val="center"/>
          </w:tcPr>
          <w:p w14:paraId="69701AE9" w14:textId="77777777" w:rsidR="00450AAD" w:rsidRPr="00286711" w:rsidRDefault="00450AAD" w:rsidP="00450AAD">
            <w:pPr>
              <w:keepNext/>
              <w:keepLines/>
              <w:jc w:val="center"/>
            </w:pPr>
            <w:r w:rsidRPr="00286711">
              <w:rPr>
                <w:szCs w:val="22"/>
              </w:rPr>
              <w:t>Date</w:t>
            </w:r>
          </w:p>
        </w:tc>
        <w:tc>
          <w:tcPr>
            <w:tcW w:w="2323" w:type="dxa"/>
            <w:tcBorders>
              <w:top w:val="single" w:sz="4" w:space="0" w:color="auto"/>
            </w:tcBorders>
            <w:vAlign w:val="center"/>
          </w:tcPr>
          <w:p w14:paraId="0CC5580E" w14:textId="77777777" w:rsidR="00450AAD" w:rsidRPr="00286711" w:rsidRDefault="00450AAD" w:rsidP="00450AAD">
            <w:pPr>
              <w:keepNext/>
              <w:keepLines/>
              <w:jc w:val="center"/>
            </w:pPr>
            <w:r w:rsidRPr="00286711">
              <w:rPr>
                <w:szCs w:val="22"/>
              </w:rPr>
              <w:t>Signature</w:t>
            </w:r>
          </w:p>
        </w:tc>
      </w:tr>
    </w:tbl>
    <w:p w14:paraId="03A32F41" w14:textId="77777777" w:rsidR="00450AAD" w:rsidRPr="00BF2653" w:rsidRDefault="00D01252" w:rsidP="00D01252">
      <w:pPr>
        <w:pStyle w:val="Caption"/>
      </w:pPr>
      <w:r>
        <w:t xml:space="preserve">Forward scanned copy to Document Control for upload to the list of </w:t>
      </w:r>
      <w:r w:rsidR="00927AEC">
        <w:t>automated process validation documents.</w:t>
      </w:r>
    </w:p>
    <w:sectPr w:rsidR="00450AAD" w:rsidRPr="00BF2653" w:rsidSect="00450AAD">
      <w:headerReference w:type="default" r:id="rId11"/>
      <w:footerReference w:type="default" r:id="rId12"/>
      <w:headerReference w:type="first" r:id="rId13"/>
      <w:footerReference w:type="first" r:id="rId14"/>
      <w:pgSz w:w="11907" w:h="16839" w:code="9"/>
      <w:pgMar w:top="1417" w:right="1417" w:bottom="1134" w:left="141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9DA9D" w14:textId="77777777" w:rsidR="00B01B44" w:rsidRDefault="00B01B44" w:rsidP="00494038">
      <w:pPr>
        <w:spacing w:line="240" w:lineRule="auto"/>
      </w:pPr>
      <w:r>
        <w:separator/>
      </w:r>
    </w:p>
  </w:endnote>
  <w:endnote w:type="continuationSeparator" w:id="0">
    <w:p w14:paraId="1E98763F" w14:textId="77777777" w:rsidR="00B01B44" w:rsidRDefault="00B01B44" w:rsidP="00494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118"/>
      <w:gridCol w:w="3260"/>
    </w:tblGrid>
    <w:tr w:rsidR="00680C29" w14:paraId="37C66467" w14:textId="77777777" w:rsidTr="003D3957">
      <w:trPr>
        <w:trHeight w:val="292"/>
      </w:trPr>
      <w:tc>
        <w:tcPr>
          <w:tcW w:w="3261" w:type="dxa"/>
        </w:tcPr>
        <w:p w14:paraId="2A7E1F1D" w14:textId="77777777" w:rsidR="00680C29" w:rsidRDefault="004F7BAA" w:rsidP="003D3957">
          <w:pPr>
            <w:pStyle w:val="DocumentControl"/>
          </w:pPr>
          <w:r>
            <w:t>FORM 09-292</w:t>
          </w:r>
        </w:p>
      </w:tc>
      <w:tc>
        <w:tcPr>
          <w:tcW w:w="3118" w:type="dxa"/>
        </w:tcPr>
        <w:p w14:paraId="437C6DBB" w14:textId="77777777" w:rsidR="00680C29" w:rsidRDefault="00400A23" w:rsidP="003D3957">
          <w:pPr>
            <w:pStyle w:val="DocumentControl"/>
            <w:jc w:val="center"/>
          </w:pPr>
          <w:r>
            <w:t>REVISION 6</w:t>
          </w:r>
        </w:p>
      </w:tc>
      <w:tc>
        <w:tcPr>
          <w:tcW w:w="3260" w:type="dxa"/>
        </w:tcPr>
        <w:p w14:paraId="178A82BE" w14:textId="77777777" w:rsidR="00680C29" w:rsidRDefault="00680C29" w:rsidP="003D3957">
          <w:pPr>
            <w:pStyle w:val="DocumentControl"/>
            <w:jc w:val="right"/>
          </w:pPr>
          <w:r w:rsidRPr="00B14113">
            <w:t xml:space="preserve">PAGE </w:t>
          </w:r>
          <w:r w:rsidR="0016303A">
            <w:fldChar w:fldCharType="begin"/>
          </w:r>
          <w:r w:rsidR="0016303A">
            <w:instrText xml:space="preserve"> PAGE  \* MERGEFORMAT </w:instrText>
          </w:r>
          <w:r w:rsidR="0016303A">
            <w:fldChar w:fldCharType="separate"/>
          </w:r>
          <w:r w:rsidR="00C91681">
            <w:rPr>
              <w:noProof/>
            </w:rPr>
            <w:t>3</w:t>
          </w:r>
          <w:r w:rsidR="0016303A">
            <w:rPr>
              <w:noProof/>
            </w:rPr>
            <w:fldChar w:fldCharType="end"/>
          </w:r>
          <w:r w:rsidRPr="00B14113">
            <w:t xml:space="preserve"> OF </w:t>
          </w:r>
          <w:fldSimple w:instr=" NUMPAGES  \* MERGEFORMAT ">
            <w:r w:rsidR="00C91681">
              <w:rPr>
                <w:noProof/>
              </w:rPr>
              <w:t>5</w:t>
            </w:r>
          </w:fldSimple>
        </w:p>
      </w:tc>
    </w:tr>
  </w:tbl>
  <w:p w14:paraId="510691CB" w14:textId="77777777" w:rsidR="00680C29" w:rsidRDefault="00680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118"/>
      <w:gridCol w:w="3260"/>
    </w:tblGrid>
    <w:tr w:rsidR="00680C29" w14:paraId="22487804" w14:textId="77777777" w:rsidTr="003D3957">
      <w:trPr>
        <w:trHeight w:val="292"/>
      </w:trPr>
      <w:tc>
        <w:tcPr>
          <w:tcW w:w="3261" w:type="dxa"/>
        </w:tcPr>
        <w:p w14:paraId="3525C8C2" w14:textId="77777777" w:rsidR="00680C29" w:rsidRDefault="00680C29" w:rsidP="003D3957">
          <w:pPr>
            <w:pStyle w:val="DocumentControl"/>
          </w:pPr>
          <w:r>
            <w:t>FORM XX-XX</w:t>
          </w:r>
        </w:p>
      </w:tc>
      <w:tc>
        <w:tcPr>
          <w:tcW w:w="3118" w:type="dxa"/>
        </w:tcPr>
        <w:p w14:paraId="05937EB4" w14:textId="77777777" w:rsidR="00680C29" w:rsidRDefault="00680C29" w:rsidP="003D3957">
          <w:pPr>
            <w:pStyle w:val="DocumentControl"/>
            <w:jc w:val="center"/>
          </w:pPr>
          <w:r>
            <w:t>REVISION X</w:t>
          </w:r>
        </w:p>
      </w:tc>
      <w:tc>
        <w:tcPr>
          <w:tcW w:w="3260" w:type="dxa"/>
        </w:tcPr>
        <w:p w14:paraId="06706E69" w14:textId="77777777" w:rsidR="00680C29" w:rsidRDefault="00680C29" w:rsidP="003D3957">
          <w:pPr>
            <w:pStyle w:val="DocumentControl"/>
            <w:jc w:val="right"/>
          </w:pPr>
          <w:r w:rsidRPr="00B14113">
            <w:t xml:space="preserve">PAGE </w:t>
          </w:r>
          <w:r w:rsidR="0016303A">
            <w:fldChar w:fldCharType="begin"/>
          </w:r>
          <w:r w:rsidR="0016303A">
            <w:instrText xml:space="preserve"> PAGE  \* MERGEFORMAT </w:instrText>
          </w:r>
          <w:r w:rsidR="0016303A">
            <w:fldChar w:fldCharType="separate"/>
          </w:r>
          <w:r>
            <w:rPr>
              <w:noProof/>
            </w:rPr>
            <w:t>5</w:t>
          </w:r>
          <w:r w:rsidR="0016303A">
            <w:rPr>
              <w:noProof/>
            </w:rPr>
            <w:fldChar w:fldCharType="end"/>
          </w:r>
          <w:r w:rsidRPr="00B14113">
            <w:t xml:space="preserve"> OF </w:t>
          </w:r>
          <w:fldSimple w:instr=" NUMPAGES  \* MERGEFORMAT ">
            <w:r w:rsidR="00DF00E9">
              <w:rPr>
                <w:noProof/>
              </w:rPr>
              <w:t>3</w:t>
            </w:r>
          </w:fldSimple>
        </w:p>
      </w:tc>
    </w:tr>
  </w:tbl>
  <w:p w14:paraId="513106AF" w14:textId="77777777" w:rsidR="00680C29" w:rsidRDefault="00680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1D9DF" w14:textId="77777777" w:rsidR="00B01B44" w:rsidRDefault="00B01B44" w:rsidP="00494038">
      <w:pPr>
        <w:spacing w:line="240" w:lineRule="auto"/>
      </w:pPr>
      <w:r>
        <w:separator/>
      </w:r>
    </w:p>
  </w:footnote>
  <w:footnote w:type="continuationSeparator" w:id="0">
    <w:p w14:paraId="60D9DD81" w14:textId="77777777" w:rsidR="00B01B44" w:rsidRDefault="00B01B44" w:rsidP="004940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DD47" w14:textId="77777777" w:rsidR="00680C29" w:rsidRDefault="00680C29" w:rsidP="003D3957">
    <w:pPr>
      <w:pStyle w:val="DocumentControlTitle"/>
      <w:rPr>
        <w:noProof/>
      </w:rPr>
    </w:pPr>
    <w:r>
      <w:rPr>
        <w:noProof/>
      </w:rPr>
      <w:t>Automated process</w:t>
    </w:r>
  </w:p>
  <w:p w14:paraId="2BFFCAFB" w14:textId="77777777" w:rsidR="00680C29" w:rsidRPr="00541EED" w:rsidRDefault="00680C29" w:rsidP="003D3957">
    <w:pPr>
      <w:pStyle w:val="DocumentControlTitle"/>
    </w:pPr>
    <w:r>
      <w:rPr>
        <w:noProof/>
      </w:rPr>
      <w:t xml:space="preserve">validation </w:t>
    </w:r>
    <w:r w:rsidR="00313268">
      <w:rPr>
        <w:noProof/>
      </w:rPr>
      <w:t>PLAN and</w:t>
    </w:r>
    <w:r w:rsidR="008E026B">
      <w:rPr>
        <w:noProof/>
      </w:rPr>
      <w:t xml:space="preserve"> RePORT</w:t>
    </w:r>
  </w:p>
  <w:tbl>
    <w:tblPr>
      <w:tblW w:w="9639" w:type="dxa"/>
      <w:tblInd w:w="108" w:type="dxa"/>
      <w:tblBorders>
        <w:insideH w:val="single" w:sz="4" w:space="0" w:color="auto"/>
      </w:tblBorders>
      <w:tblLook w:val="04A0" w:firstRow="1" w:lastRow="0" w:firstColumn="1" w:lastColumn="0" w:noHBand="0" w:noVBand="1"/>
    </w:tblPr>
    <w:tblGrid>
      <w:gridCol w:w="3780"/>
      <w:gridCol w:w="5859"/>
    </w:tblGrid>
    <w:tr w:rsidR="00680C29" w:rsidRPr="00252D96" w14:paraId="142AD887" w14:textId="77777777" w:rsidTr="003D3957">
      <w:trPr>
        <w:trHeight w:val="346"/>
      </w:trPr>
      <w:tc>
        <w:tcPr>
          <w:tcW w:w="3780" w:type="dxa"/>
          <w:tcBorders>
            <w:top w:val="dashed" w:sz="4" w:space="0" w:color="auto"/>
            <w:bottom w:val="dashed" w:sz="4" w:space="0" w:color="auto"/>
          </w:tcBorders>
          <w:vAlign w:val="center"/>
        </w:tcPr>
        <w:p w14:paraId="0F1ABF07" w14:textId="77777777" w:rsidR="00680C29" w:rsidRPr="00B14113" w:rsidRDefault="00680C29" w:rsidP="003D3957">
          <w:pPr>
            <w:pStyle w:val="DocumentControl"/>
          </w:pPr>
          <w:r w:rsidRPr="002D4AE5">
            <w:t xml:space="preserve">FORM </w:t>
          </w:r>
          <w:r w:rsidR="00400A23">
            <w:t>09-292 :: REVISION 06</w:t>
          </w:r>
        </w:p>
      </w:tc>
      <w:tc>
        <w:tcPr>
          <w:tcW w:w="5859" w:type="dxa"/>
          <w:tcBorders>
            <w:top w:val="nil"/>
            <w:bottom w:val="nil"/>
          </w:tcBorders>
        </w:tcPr>
        <w:p w14:paraId="101F19BB" w14:textId="77777777" w:rsidR="00680C29" w:rsidRPr="009F75C5" w:rsidRDefault="00680C29" w:rsidP="003D3957">
          <w:pPr>
            <w:jc w:val="right"/>
          </w:pPr>
          <w:r>
            <w:rPr>
              <w:noProof/>
              <w:lang w:eastAsia="ja-JP"/>
            </w:rPr>
            <w:drawing>
              <wp:inline distT="0" distB="0" distL="0" distR="0" wp14:anchorId="04F23789" wp14:editId="5B492BAE">
                <wp:extent cx="1943100" cy="266700"/>
                <wp:effectExtent l="19050" t="0" r="0" b="0"/>
                <wp:docPr id="2" name="Picture 5" descr="Brain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ainlab"/>
                        <pic:cNvPicPr>
                          <a:picLocks noChangeAspect="1" noChangeArrowheads="1"/>
                        </pic:cNvPicPr>
                      </pic:nvPicPr>
                      <pic:blipFill>
                        <a:blip r:embed="rId1" cstate="print"/>
                        <a:srcRect/>
                        <a:stretch>
                          <a:fillRect/>
                        </a:stretch>
                      </pic:blipFill>
                      <pic:spPr bwMode="auto">
                        <a:xfrm>
                          <a:off x="0" y="0"/>
                          <a:ext cx="1943100" cy="266700"/>
                        </a:xfrm>
                        <a:prstGeom prst="rect">
                          <a:avLst/>
                        </a:prstGeom>
                        <a:noFill/>
                        <a:ln w="9525">
                          <a:noFill/>
                          <a:miter lim="800000"/>
                          <a:headEnd/>
                          <a:tailEnd/>
                        </a:ln>
                      </pic:spPr>
                    </pic:pic>
                  </a:graphicData>
                </a:graphic>
              </wp:inline>
            </w:drawing>
          </w:r>
        </w:p>
      </w:tc>
    </w:tr>
    <w:tr w:rsidR="00680C29" w:rsidRPr="00252D96" w14:paraId="760E9705" w14:textId="77777777" w:rsidTr="003D3957">
      <w:trPr>
        <w:trHeight w:val="347"/>
      </w:trPr>
      <w:tc>
        <w:tcPr>
          <w:tcW w:w="3780" w:type="dxa"/>
          <w:tcBorders>
            <w:top w:val="dashed" w:sz="4" w:space="0" w:color="auto"/>
            <w:bottom w:val="dashed" w:sz="4" w:space="0" w:color="auto"/>
          </w:tcBorders>
          <w:vAlign w:val="center"/>
        </w:tcPr>
        <w:p w14:paraId="4AC1725B" w14:textId="77777777" w:rsidR="00680C29" w:rsidRPr="00B14113" w:rsidRDefault="004F7BAA" w:rsidP="00400A23">
          <w:pPr>
            <w:pStyle w:val="DocumentControl"/>
          </w:pPr>
          <w:r>
            <w:t>RELEASED</w:t>
          </w:r>
          <w:r w:rsidR="00603DA6">
            <w:t>:</w:t>
          </w:r>
          <w:r>
            <w:t xml:space="preserve"> </w:t>
          </w:r>
          <w:fldSimple w:instr=" KEYWORDS   \* MERGEFORMAT ">
            <w:r w:rsidR="005E0EA2">
              <w:t>April 17, 2015</w:t>
            </w:r>
          </w:fldSimple>
        </w:p>
      </w:tc>
      <w:tc>
        <w:tcPr>
          <w:tcW w:w="5859" w:type="dxa"/>
          <w:tcBorders>
            <w:top w:val="nil"/>
            <w:bottom w:val="nil"/>
          </w:tcBorders>
          <w:vAlign w:val="center"/>
        </w:tcPr>
        <w:p w14:paraId="7A4CF98D" w14:textId="77777777" w:rsidR="00680C29" w:rsidRPr="009F75C5" w:rsidRDefault="00680C29" w:rsidP="003D3957">
          <w:pPr>
            <w:pStyle w:val="DocumentControl"/>
            <w:jc w:val="right"/>
            <w:rPr>
              <w:szCs w:val="20"/>
            </w:rPr>
          </w:pPr>
          <w:r>
            <w:t>CONFIDENTIAL</w:t>
          </w:r>
        </w:p>
      </w:tc>
    </w:tr>
  </w:tbl>
  <w:p w14:paraId="28C4A450" w14:textId="77777777" w:rsidR="00680C29" w:rsidRDefault="00680C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766D" w14:textId="77777777" w:rsidR="00680C29" w:rsidRPr="00541EED" w:rsidRDefault="00680C29" w:rsidP="003D3957">
    <w:pPr>
      <w:pStyle w:val="DocumentControlTitle"/>
    </w:pPr>
    <w:r>
      <w:rPr>
        <w:noProof/>
        <w:lang w:eastAsia="ja-JP"/>
      </w:rPr>
      <w:drawing>
        <wp:anchor distT="0" distB="0" distL="114300" distR="114300" simplePos="0" relativeHeight="251661312" behindDoc="0" locked="0" layoutInCell="1" allowOverlap="1" wp14:anchorId="211D92CC" wp14:editId="069554C2">
          <wp:simplePos x="0" y="0"/>
          <wp:positionH relativeFrom="margin">
            <wp:posOffset>4167505</wp:posOffset>
          </wp:positionH>
          <wp:positionV relativeFrom="line">
            <wp:posOffset>245110</wp:posOffset>
          </wp:positionV>
          <wp:extent cx="1943100" cy="266700"/>
          <wp:effectExtent l="19050" t="0" r="0" b="0"/>
          <wp:wrapSquare wrapText="bothSides"/>
          <wp:docPr id="1" name="Picture 5" descr="Brain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ainlab"/>
                  <pic:cNvPicPr>
                    <a:picLocks noChangeAspect="1" noChangeArrowheads="1"/>
                  </pic:cNvPicPr>
                </pic:nvPicPr>
                <pic:blipFill>
                  <a:blip r:embed="rId1" cstate="print"/>
                  <a:srcRect/>
                  <a:stretch>
                    <a:fillRect/>
                  </a:stretch>
                </pic:blipFill>
                <pic:spPr bwMode="auto">
                  <a:xfrm>
                    <a:off x="0" y="0"/>
                    <a:ext cx="1943100" cy="266700"/>
                  </a:xfrm>
                  <a:prstGeom prst="rect">
                    <a:avLst/>
                  </a:prstGeom>
                  <a:noFill/>
                  <a:ln w="9525">
                    <a:noFill/>
                    <a:miter lim="800000"/>
                    <a:headEnd/>
                    <a:tailEnd/>
                  </a:ln>
                </pic:spPr>
              </pic:pic>
            </a:graphicData>
          </a:graphic>
        </wp:anchor>
      </w:drawing>
    </w:r>
    <w:r>
      <w:rPr>
        <w:noProof/>
      </w:rPr>
      <w:t>TITLE</w:t>
    </w:r>
  </w:p>
  <w:tbl>
    <w:tblPr>
      <w:tblW w:w="9639" w:type="dxa"/>
      <w:tblInd w:w="108" w:type="dxa"/>
      <w:tblBorders>
        <w:insideH w:val="single" w:sz="4" w:space="0" w:color="auto"/>
      </w:tblBorders>
      <w:tblLook w:val="04A0" w:firstRow="1" w:lastRow="0" w:firstColumn="1" w:lastColumn="0" w:noHBand="0" w:noVBand="1"/>
    </w:tblPr>
    <w:tblGrid>
      <w:gridCol w:w="3780"/>
      <w:gridCol w:w="5859"/>
    </w:tblGrid>
    <w:tr w:rsidR="00680C29" w:rsidRPr="00252D96" w14:paraId="1BB6066C" w14:textId="77777777" w:rsidTr="003D3957">
      <w:trPr>
        <w:trHeight w:val="346"/>
      </w:trPr>
      <w:tc>
        <w:tcPr>
          <w:tcW w:w="3780" w:type="dxa"/>
          <w:tcBorders>
            <w:top w:val="dashed" w:sz="4" w:space="0" w:color="auto"/>
            <w:bottom w:val="dashed" w:sz="4" w:space="0" w:color="auto"/>
          </w:tcBorders>
          <w:vAlign w:val="center"/>
        </w:tcPr>
        <w:p w14:paraId="52F3EEDD" w14:textId="77777777" w:rsidR="00680C29" w:rsidRPr="00B14113" w:rsidRDefault="00680C29" w:rsidP="003D3957">
          <w:pPr>
            <w:pStyle w:val="DocumentControl"/>
          </w:pPr>
          <w:r w:rsidRPr="002D4AE5">
            <w:t xml:space="preserve">FORM </w:t>
          </w:r>
          <w:r>
            <w:t>XX-XX :: REVISION XX</w:t>
          </w:r>
        </w:p>
      </w:tc>
      <w:tc>
        <w:tcPr>
          <w:tcW w:w="5859" w:type="dxa"/>
          <w:tcBorders>
            <w:top w:val="nil"/>
            <w:bottom w:val="nil"/>
          </w:tcBorders>
        </w:tcPr>
        <w:p w14:paraId="731F881F" w14:textId="77777777" w:rsidR="00680C29" w:rsidRPr="009F75C5" w:rsidRDefault="00680C29" w:rsidP="003D3957"/>
      </w:tc>
    </w:tr>
    <w:tr w:rsidR="00680C29" w:rsidRPr="00252D96" w14:paraId="00966DC2" w14:textId="77777777" w:rsidTr="003D3957">
      <w:trPr>
        <w:trHeight w:val="347"/>
      </w:trPr>
      <w:tc>
        <w:tcPr>
          <w:tcW w:w="3780" w:type="dxa"/>
          <w:tcBorders>
            <w:top w:val="dashed" w:sz="4" w:space="0" w:color="auto"/>
            <w:bottom w:val="dashed" w:sz="4" w:space="0" w:color="auto"/>
          </w:tcBorders>
          <w:vAlign w:val="center"/>
        </w:tcPr>
        <w:p w14:paraId="31212C23" w14:textId="77777777" w:rsidR="00680C29" w:rsidRPr="00B14113" w:rsidRDefault="00680C29" w:rsidP="003D3957">
          <w:pPr>
            <w:pStyle w:val="DocumentControl"/>
          </w:pPr>
          <w:r>
            <w:t>RELEASED DD MM YYYY</w:t>
          </w:r>
        </w:p>
      </w:tc>
      <w:tc>
        <w:tcPr>
          <w:tcW w:w="5859" w:type="dxa"/>
          <w:tcBorders>
            <w:top w:val="nil"/>
            <w:bottom w:val="nil"/>
          </w:tcBorders>
          <w:vAlign w:val="center"/>
        </w:tcPr>
        <w:p w14:paraId="60A6F874" w14:textId="77777777" w:rsidR="00680C29" w:rsidRPr="009F75C5" w:rsidRDefault="00680C29" w:rsidP="003D3957">
          <w:pPr>
            <w:pStyle w:val="DocumentControl"/>
            <w:jc w:val="right"/>
            <w:rPr>
              <w:szCs w:val="20"/>
            </w:rPr>
          </w:pPr>
          <w:r>
            <w:t>CONFIDENTIAL</w:t>
          </w:r>
        </w:p>
      </w:tc>
    </w:tr>
  </w:tbl>
  <w:p w14:paraId="25FD695F" w14:textId="77777777" w:rsidR="00680C29" w:rsidRDefault="00680C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9B5"/>
    <w:multiLevelType w:val="hybridMultilevel"/>
    <w:tmpl w:val="10028AD6"/>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 w15:restartNumberingAfterBreak="0">
    <w:nsid w:val="0278662A"/>
    <w:multiLevelType w:val="hybridMultilevel"/>
    <w:tmpl w:val="45E25F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8235307"/>
    <w:multiLevelType w:val="hybridMultilevel"/>
    <w:tmpl w:val="A05218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31E0C7D"/>
    <w:multiLevelType w:val="hybridMultilevel"/>
    <w:tmpl w:val="D83295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5CF6734"/>
    <w:multiLevelType w:val="hybridMultilevel"/>
    <w:tmpl w:val="9DEE60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E096855"/>
    <w:multiLevelType w:val="multilevel"/>
    <w:tmpl w:val="0409001D"/>
    <w:numStyleLink w:val="BrainlabRDlist"/>
  </w:abstractNum>
  <w:abstractNum w:abstractNumId="6" w15:restartNumberingAfterBreak="0">
    <w:nsid w:val="20256AD9"/>
    <w:multiLevelType w:val="hybridMultilevel"/>
    <w:tmpl w:val="9AE6D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26403CA"/>
    <w:multiLevelType w:val="hybridMultilevel"/>
    <w:tmpl w:val="37C87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641EDD"/>
    <w:multiLevelType w:val="hybridMultilevel"/>
    <w:tmpl w:val="15468F40"/>
    <w:lvl w:ilvl="0" w:tplc="9A6CAC3A">
      <w:start w:val="1"/>
      <w:numFmt w:val="decimal"/>
      <w:lvlText w:val="%1."/>
      <w:lvlJc w:val="left"/>
      <w:pPr>
        <w:ind w:left="720" w:hanging="360"/>
      </w:pPr>
      <w:rPr>
        <w:rFonts w:ascii="Arial" w:eastAsia="Times New Roman" w:hAnsi="Arial" w:cs="Arial"/>
      </w:rPr>
    </w:lvl>
    <w:lvl w:ilvl="1" w:tplc="04070017">
      <w:start w:val="1"/>
      <w:numFmt w:val="lowerLetter"/>
      <w:lvlText w:val="%2)"/>
      <w:lvlJc w:val="left"/>
      <w:pPr>
        <w:ind w:left="1440" w:hanging="360"/>
      </w:pPr>
    </w:lvl>
    <w:lvl w:ilvl="2" w:tplc="0407001B">
      <w:start w:val="1"/>
      <w:numFmt w:val="lowerRoman"/>
      <w:lvlText w:val="%3."/>
      <w:lvlJc w:val="right"/>
      <w:pPr>
        <w:ind w:left="2160" w:hanging="360"/>
      </w:p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D33D79"/>
    <w:multiLevelType w:val="hybridMultilevel"/>
    <w:tmpl w:val="318A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7F73AE"/>
    <w:multiLevelType w:val="multilevel"/>
    <w:tmpl w:val="0409001D"/>
    <w:styleLink w:val="BrainlabRDlist"/>
    <w:lvl w:ilvl="0">
      <w:start w:val="1"/>
      <w:numFmt w:val="bullet"/>
      <w:lvlText w:val=""/>
      <w:lvlJc w:val="left"/>
      <w:pPr>
        <w:ind w:left="360" w:hanging="360"/>
      </w:pPr>
      <w:rPr>
        <w:rFonts w:ascii="Symbol" w:hAnsi="Symbol" w:hint="default"/>
        <w:color w:val="auto"/>
        <w:sz w:val="20"/>
      </w:rPr>
    </w:lvl>
    <w:lvl w:ilvl="1">
      <w:start w:val="1"/>
      <w:numFmt w:val="bullet"/>
      <w:lvlText w:val=""/>
      <w:lvlJc w:val="left"/>
      <w:pPr>
        <w:ind w:left="720" w:hanging="360"/>
      </w:pPr>
      <w:rPr>
        <w:rFonts w:ascii="Symbol" w:hAnsi="Symbol" w:hint="default"/>
        <w:color w:val="auto"/>
        <w:sz w:val="20"/>
      </w:rPr>
    </w:lvl>
    <w:lvl w:ilvl="2">
      <w:start w:val="1"/>
      <w:numFmt w:val="bullet"/>
      <w:lvlText w:val="-"/>
      <w:lvlJc w:val="left"/>
      <w:pPr>
        <w:ind w:left="1080" w:hanging="360"/>
      </w:pPr>
      <w:rPr>
        <w:rFonts w:ascii="Arial" w:hAnsi="Arial" w:hint="default"/>
        <w:color w:val="auto"/>
        <w:sz w:val="20"/>
      </w:rPr>
    </w:lvl>
    <w:lvl w:ilvl="3">
      <w:start w:val="1"/>
      <w:numFmt w:val="bullet"/>
      <w:lvlText w:val="-"/>
      <w:lvlJc w:val="left"/>
      <w:pPr>
        <w:ind w:left="1440" w:hanging="360"/>
      </w:pPr>
      <w:rPr>
        <w:rFonts w:ascii="Arial" w:hAnsi="Arial" w:hint="default"/>
        <w:color w:val="auto"/>
        <w:sz w:val="20"/>
      </w:rPr>
    </w:lvl>
    <w:lvl w:ilvl="4">
      <w:start w:val="1"/>
      <w:numFmt w:val="bullet"/>
      <w:lvlText w:val="-"/>
      <w:lvlJc w:val="left"/>
      <w:pPr>
        <w:ind w:left="1800" w:hanging="360"/>
      </w:pPr>
      <w:rPr>
        <w:rFonts w:ascii="Arial" w:hAnsi="Arial" w:hint="default"/>
        <w:color w:val="auto"/>
        <w:sz w:val="20"/>
      </w:rPr>
    </w:lvl>
    <w:lvl w:ilvl="5">
      <w:start w:val="1"/>
      <w:numFmt w:val="bullet"/>
      <w:lvlText w:val="-"/>
      <w:lvlJc w:val="left"/>
      <w:pPr>
        <w:ind w:left="2160" w:hanging="360"/>
      </w:pPr>
      <w:rPr>
        <w:rFonts w:ascii="Arial" w:hAnsi="Arial" w:hint="default"/>
        <w:color w:val="auto"/>
      </w:rPr>
    </w:lvl>
    <w:lvl w:ilvl="6">
      <w:start w:val="1"/>
      <w:numFmt w:val="bullet"/>
      <w:lvlText w:val="-"/>
      <w:lvlJc w:val="left"/>
      <w:pPr>
        <w:ind w:left="2520" w:hanging="360"/>
      </w:pPr>
      <w:rPr>
        <w:rFonts w:ascii="Arial" w:hAnsi="Arial" w:hint="default"/>
        <w:color w:val="auto"/>
        <w:sz w:val="20"/>
      </w:rPr>
    </w:lvl>
    <w:lvl w:ilvl="7">
      <w:start w:val="1"/>
      <w:numFmt w:val="bullet"/>
      <w:lvlText w:val="-"/>
      <w:lvlJc w:val="left"/>
      <w:pPr>
        <w:ind w:left="2880" w:hanging="360"/>
      </w:pPr>
      <w:rPr>
        <w:rFonts w:ascii="Arial" w:hAnsi="Arial" w:hint="default"/>
        <w:color w:val="auto"/>
      </w:rPr>
    </w:lvl>
    <w:lvl w:ilvl="8">
      <w:start w:val="1"/>
      <w:numFmt w:val="bullet"/>
      <w:lvlText w:val="-"/>
      <w:lvlJc w:val="left"/>
      <w:pPr>
        <w:ind w:left="3240" w:hanging="360"/>
      </w:pPr>
      <w:rPr>
        <w:rFonts w:ascii="Arial" w:hAnsi="Arial" w:hint="default"/>
        <w:color w:val="auto"/>
      </w:rPr>
    </w:lvl>
  </w:abstractNum>
  <w:abstractNum w:abstractNumId="11" w15:restartNumberingAfterBreak="0">
    <w:nsid w:val="2525398E"/>
    <w:multiLevelType w:val="hybridMultilevel"/>
    <w:tmpl w:val="A05218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66B041F"/>
    <w:multiLevelType w:val="hybridMultilevel"/>
    <w:tmpl w:val="A05218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8B5D0A"/>
    <w:multiLevelType w:val="multilevel"/>
    <w:tmpl w:val="3634C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E941CE"/>
    <w:multiLevelType w:val="multilevel"/>
    <w:tmpl w:val="0409001D"/>
    <w:numStyleLink w:val="BrainlabRDlist"/>
  </w:abstractNum>
  <w:abstractNum w:abstractNumId="15" w15:restartNumberingAfterBreak="0">
    <w:nsid w:val="2AED0097"/>
    <w:multiLevelType w:val="hybridMultilevel"/>
    <w:tmpl w:val="5182710C"/>
    <w:lvl w:ilvl="0" w:tplc="CF64E6D0">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56EFB"/>
    <w:multiLevelType w:val="multilevel"/>
    <w:tmpl w:val="0409001D"/>
    <w:numStyleLink w:val="BrainlabRDlist"/>
  </w:abstractNum>
  <w:abstractNum w:abstractNumId="17" w15:restartNumberingAfterBreak="0">
    <w:nsid w:val="34D04A7D"/>
    <w:multiLevelType w:val="multilevel"/>
    <w:tmpl w:val="1CFEC30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48FA6FCC"/>
    <w:multiLevelType w:val="hybridMultilevel"/>
    <w:tmpl w:val="827A1922"/>
    <w:lvl w:ilvl="0" w:tplc="DC263E62">
      <w:numFmt w:val="bullet"/>
      <w:lvlText w:val="-"/>
      <w:lvlJc w:val="left"/>
      <w:pPr>
        <w:ind w:left="1080" w:hanging="360"/>
      </w:pPr>
      <w:rPr>
        <w:rFonts w:ascii="Arial" w:eastAsia="MS Mincho"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49172F88"/>
    <w:multiLevelType w:val="hybridMultilevel"/>
    <w:tmpl w:val="78B8C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02C76FC"/>
    <w:multiLevelType w:val="hybridMultilevel"/>
    <w:tmpl w:val="2ACA0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1673CF"/>
    <w:multiLevelType w:val="hybridMultilevel"/>
    <w:tmpl w:val="9F4A545A"/>
    <w:lvl w:ilvl="0" w:tplc="0409000F">
      <w:start w:val="1"/>
      <w:numFmt w:val="decimal"/>
      <w:lvlText w:val="%1."/>
      <w:lvlJc w:val="left"/>
      <w:pPr>
        <w:tabs>
          <w:tab w:val="num" w:pos="720"/>
        </w:tabs>
        <w:ind w:left="720" w:hanging="360"/>
      </w:pPr>
      <w:rPr>
        <w:rFonts w:hint="default"/>
      </w:rPr>
    </w:lvl>
    <w:lvl w:ilvl="1" w:tplc="9C888C88">
      <w:start w:val="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6996FA1"/>
    <w:multiLevelType w:val="hybridMultilevel"/>
    <w:tmpl w:val="B4548E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92873AB"/>
    <w:multiLevelType w:val="hybridMultilevel"/>
    <w:tmpl w:val="A05218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6C540EE0"/>
    <w:multiLevelType w:val="hybridMultilevel"/>
    <w:tmpl w:val="C1E4E1E6"/>
    <w:lvl w:ilvl="0" w:tplc="CF64E6D0">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0B032F"/>
    <w:multiLevelType w:val="hybridMultilevel"/>
    <w:tmpl w:val="C0946A22"/>
    <w:lvl w:ilvl="0" w:tplc="0407000F">
      <w:start w:val="1"/>
      <w:numFmt w:val="decimal"/>
      <w:lvlText w:val="%1."/>
      <w:lvlJc w:val="left"/>
      <w:pPr>
        <w:ind w:left="775" w:hanging="360"/>
      </w:pPr>
      <w:rPr>
        <w:rFonts w:hint="default"/>
      </w:rPr>
    </w:lvl>
    <w:lvl w:ilvl="1" w:tplc="04070003" w:tentative="1">
      <w:start w:val="1"/>
      <w:numFmt w:val="bullet"/>
      <w:lvlText w:val="o"/>
      <w:lvlJc w:val="left"/>
      <w:pPr>
        <w:ind w:left="1495" w:hanging="360"/>
      </w:pPr>
      <w:rPr>
        <w:rFonts w:ascii="Courier New" w:hAnsi="Courier New" w:cs="Courier New" w:hint="default"/>
      </w:rPr>
    </w:lvl>
    <w:lvl w:ilvl="2" w:tplc="04070005" w:tentative="1">
      <w:start w:val="1"/>
      <w:numFmt w:val="bullet"/>
      <w:lvlText w:val=""/>
      <w:lvlJc w:val="left"/>
      <w:pPr>
        <w:ind w:left="2215" w:hanging="360"/>
      </w:pPr>
      <w:rPr>
        <w:rFonts w:ascii="Wingdings" w:hAnsi="Wingdings" w:hint="default"/>
      </w:rPr>
    </w:lvl>
    <w:lvl w:ilvl="3" w:tplc="04070001" w:tentative="1">
      <w:start w:val="1"/>
      <w:numFmt w:val="bullet"/>
      <w:lvlText w:val=""/>
      <w:lvlJc w:val="left"/>
      <w:pPr>
        <w:ind w:left="2935" w:hanging="360"/>
      </w:pPr>
      <w:rPr>
        <w:rFonts w:ascii="Symbol" w:hAnsi="Symbol" w:hint="default"/>
      </w:rPr>
    </w:lvl>
    <w:lvl w:ilvl="4" w:tplc="04070003" w:tentative="1">
      <w:start w:val="1"/>
      <w:numFmt w:val="bullet"/>
      <w:lvlText w:val="o"/>
      <w:lvlJc w:val="left"/>
      <w:pPr>
        <w:ind w:left="3655" w:hanging="360"/>
      </w:pPr>
      <w:rPr>
        <w:rFonts w:ascii="Courier New" w:hAnsi="Courier New" w:cs="Courier New" w:hint="default"/>
      </w:rPr>
    </w:lvl>
    <w:lvl w:ilvl="5" w:tplc="04070005" w:tentative="1">
      <w:start w:val="1"/>
      <w:numFmt w:val="bullet"/>
      <w:lvlText w:val=""/>
      <w:lvlJc w:val="left"/>
      <w:pPr>
        <w:ind w:left="4375" w:hanging="360"/>
      </w:pPr>
      <w:rPr>
        <w:rFonts w:ascii="Wingdings" w:hAnsi="Wingdings" w:hint="default"/>
      </w:rPr>
    </w:lvl>
    <w:lvl w:ilvl="6" w:tplc="04070001" w:tentative="1">
      <w:start w:val="1"/>
      <w:numFmt w:val="bullet"/>
      <w:lvlText w:val=""/>
      <w:lvlJc w:val="left"/>
      <w:pPr>
        <w:ind w:left="5095" w:hanging="360"/>
      </w:pPr>
      <w:rPr>
        <w:rFonts w:ascii="Symbol" w:hAnsi="Symbol" w:hint="default"/>
      </w:rPr>
    </w:lvl>
    <w:lvl w:ilvl="7" w:tplc="04070003" w:tentative="1">
      <w:start w:val="1"/>
      <w:numFmt w:val="bullet"/>
      <w:lvlText w:val="o"/>
      <w:lvlJc w:val="left"/>
      <w:pPr>
        <w:ind w:left="5815" w:hanging="360"/>
      </w:pPr>
      <w:rPr>
        <w:rFonts w:ascii="Courier New" w:hAnsi="Courier New" w:cs="Courier New" w:hint="default"/>
      </w:rPr>
    </w:lvl>
    <w:lvl w:ilvl="8" w:tplc="04070005" w:tentative="1">
      <w:start w:val="1"/>
      <w:numFmt w:val="bullet"/>
      <w:lvlText w:val=""/>
      <w:lvlJc w:val="left"/>
      <w:pPr>
        <w:ind w:left="6535" w:hanging="360"/>
      </w:pPr>
      <w:rPr>
        <w:rFonts w:ascii="Wingdings" w:hAnsi="Wingdings" w:hint="default"/>
      </w:rPr>
    </w:lvl>
  </w:abstractNum>
  <w:num w:numId="1" w16cid:durableId="6173189">
    <w:abstractNumId w:val="17"/>
  </w:num>
  <w:num w:numId="2" w16cid:durableId="521942578">
    <w:abstractNumId w:val="17"/>
  </w:num>
  <w:num w:numId="3" w16cid:durableId="237911071">
    <w:abstractNumId w:val="10"/>
  </w:num>
  <w:num w:numId="4" w16cid:durableId="113790613">
    <w:abstractNumId w:val="16"/>
  </w:num>
  <w:num w:numId="5" w16cid:durableId="306864672">
    <w:abstractNumId w:val="5"/>
  </w:num>
  <w:num w:numId="6" w16cid:durableId="1020395601">
    <w:abstractNumId w:val="14"/>
  </w:num>
  <w:num w:numId="7" w16cid:durableId="436483943">
    <w:abstractNumId w:val="21"/>
  </w:num>
  <w:num w:numId="8" w16cid:durableId="336270927">
    <w:abstractNumId w:val="7"/>
  </w:num>
  <w:num w:numId="9" w16cid:durableId="609050669">
    <w:abstractNumId w:val="0"/>
  </w:num>
  <w:num w:numId="10" w16cid:durableId="1226837647">
    <w:abstractNumId w:val="9"/>
  </w:num>
  <w:num w:numId="11" w16cid:durableId="149637136">
    <w:abstractNumId w:val="15"/>
  </w:num>
  <w:num w:numId="12" w16cid:durableId="998339385">
    <w:abstractNumId w:val="20"/>
  </w:num>
  <w:num w:numId="13" w16cid:durableId="990404891">
    <w:abstractNumId w:val="24"/>
  </w:num>
  <w:num w:numId="14" w16cid:durableId="147945762">
    <w:abstractNumId w:val="12"/>
  </w:num>
  <w:num w:numId="15" w16cid:durableId="1772822978">
    <w:abstractNumId w:val="23"/>
  </w:num>
  <w:num w:numId="16" w16cid:durableId="1894153904">
    <w:abstractNumId w:val="11"/>
  </w:num>
  <w:num w:numId="17" w16cid:durableId="675033554">
    <w:abstractNumId w:val="2"/>
  </w:num>
  <w:num w:numId="18" w16cid:durableId="27418776">
    <w:abstractNumId w:val="18"/>
  </w:num>
  <w:num w:numId="19" w16cid:durableId="1441998383">
    <w:abstractNumId w:val="8"/>
  </w:num>
  <w:num w:numId="20" w16cid:durableId="655767369">
    <w:abstractNumId w:val="6"/>
  </w:num>
  <w:num w:numId="21" w16cid:durableId="1314792179">
    <w:abstractNumId w:val="1"/>
  </w:num>
  <w:num w:numId="22" w16cid:durableId="695040631">
    <w:abstractNumId w:val="25"/>
  </w:num>
  <w:num w:numId="23" w16cid:durableId="1516579377">
    <w:abstractNumId w:val="19"/>
  </w:num>
  <w:num w:numId="24" w16cid:durableId="2123187752">
    <w:abstractNumId w:val="13"/>
  </w:num>
  <w:num w:numId="25" w16cid:durableId="628707545">
    <w:abstractNumId w:val="3"/>
  </w:num>
  <w:num w:numId="26" w16cid:durableId="1853567823">
    <w:abstractNumId w:val="4"/>
  </w:num>
  <w:num w:numId="27" w16cid:durableId="1181436087">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ullName" w:val="Jeff Smith"/>
    <w:docVar w:name="ShortSign" w:val="Jeff Smith"/>
  </w:docVars>
  <w:rsids>
    <w:rsidRoot w:val="005E0EA2"/>
    <w:rsid w:val="00001870"/>
    <w:rsid w:val="0000291F"/>
    <w:rsid w:val="00004994"/>
    <w:rsid w:val="00011C21"/>
    <w:rsid w:val="000146AD"/>
    <w:rsid w:val="000271A5"/>
    <w:rsid w:val="00031498"/>
    <w:rsid w:val="00031CB5"/>
    <w:rsid w:val="000327E1"/>
    <w:rsid w:val="00032C7B"/>
    <w:rsid w:val="00032F3A"/>
    <w:rsid w:val="000338A1"/>
    <w:rsid w:val="00034CD3"/>
    <w:rsid w:val="00046F3F"/>
    <w:rsid w:val="000655C2"/>
    <w:rsid w:val="00071242"/>
    <w:rsid w:val="00087599"/>
    <w:rsid w:val="00091D3E"/>
    <w:rsid w:val="000952F1"/>
    <w:rsid w:val="000A258A"/>
    <w:rsid w:val="000A2FB4"/>
    <w:rsid w:val="000A3F32"/>
    <w:rsid w:val="000A7157"/>
    <w:rsid w:val="000B3D6C"/>
    <w:rsid w:val="000B4950"/>
    <w:rsid w:val="000B7214"/>
    <w:rsid w:val="000C2D7A"/>
    <w:rsid w:val="000D1DCC"/>
    <w:rsid w:val="000E0A5E"/>
    <w:rsid w:val="000E22EE"/>
    <w:rsid w:val="000E2E5C"/>
    <w:rsid w:val="000E37AD"/>
    <w:rsid w:val="000F4528"/>
    <w:rsid w:val="000F6950"/>
    <w:rsid w:val="00107868"/>
    <w:rsid w:val="00110D72"/>
    <w:rsid w:val="001173C0"/>
    <w:rsid w:val="00121FF4"/>
    <w:rsid w:val="00124F18"/>
    <w:rsid w:val="00125C37"/>
    <w:rsid w:val="00126981"/>
    <w:rsid w:val="00127C4C"/>
    <w:rsid w:val="00132D8F"/>
    <w:rsid w:val="00154BA8"/>
    <w:rsid w:val="00154E8C"/>
    <w:rsid w:val="00155531"/>
    <w:rsid w:val="0015675C"/>
    <w:rsid w:val="00157D99"/>
    <w:rsid w:val="0016303A"/>
    <w:rsid w:val="00167B9F"/>
    <w:rsid w:val="00181AB4"/>
    <w:rsid w:val="001832C3"/>
    <w:rsid w:val="0019001C"/>
    <w:rsid w:val="00196208"/>
    <w:rsid w:val="00196299"/>
    <w:rsid w:val="001A00EC"/>
    <w:rsid w:val="001A10EF"/>
    <w:rsid w:val="001A16F4"/>
    <w:rsid w:val="001A28F5"/>
    <w:rsid w:val="001B1FC4"/>
    <w:rsid w:val="001B3CE1"/>
    <w:rsid w:val="001D0205"/>
    <w:rsid w:val="001D1E43"/>
    <w:rsid w:val="001D4D7E"/>
    <w:rsid w:val="001D665B"/>
    <w:rsid w:val="001D764F"/>
    <w:rsid w:val="001E0765"/>
    <w:rsid w:val="001E0A80"/>
    <w:rsid w:val="001E5099"/>
    <w:rsid w:val="001F0432"/>
    <w:rsid w:val="001F22BB"/>
    <w:rsid w:val="001F3397"/>
    <w:rsid w:val="001F3953"/>
    <w:rsid w:val="00201413"/>
    <w:rsid w:val="00203BB8"/>
    <w:rsid w:val="002063E2"/>
    <w:rsid w:val="00210D69"/>
    <w:rsid w:val="0021214C"/>
    <w:rsid w:val="0021463D"/>
    <w:rsid w:val="00216572"/>
    <w:rsid w:val="00220AA8"/>
    <w:rsid w:val="00224447"/>
    <w:rsid w:val="00231968"/>
    <w:rsid w:val="002408CD"/>
    <w:rsid w:val="00241CA3"/>
    <w:rsid w:val="0024407B"/>
    <w:rsid w:val="00244F49"/>
    <w:rsid w:val="0024533D"/>
    <w:rsid w:val="00246028"/>
    <w:rsid w:val="00246E79"/>
    <w:rsid w:val="00247003"/>
    <w:rsid w:val="00250730"/>
    <w:rsid w:val="0025123B"/>
    <w:rsid w:val="0025749C"/>
    <w:rsid w:val="002600FC"/>
    <w:rsid w:val="00267E17"/>
    <w:rsid w:val="00273E3B"/>
    <w:rsid w:val="00276BC9"/>
    <w:rsid w:val="0029321A"/>
    <w:rsid w:val="00297BE4"/>
    <w:rsid w:val="002A45CE"/>
    <w:rsid w:val="002A653B"/>
    <w:rsid w:val="002B0E93"/>
    <w:rsid w:val="002C4EB7"/>
    <w:rsid w:val="002D000F"/>
    <w:rsid w:val="002D2414"/>
    <w:rsid w:val="002D63DA"/>
    <w:rsid w:val="002D79F6"/>
    <w:rsid w:val="002E262C"/>
    <w:rsid w:val="002E57A2"/>
    <w:rsid w:val="002E6B9A"/>
    <w:rsid w:val="002F204C"/>
    <w:rsid w:val="002F2125"/>
    <w:rsid w:val="002F3854"/>
    <w:rsid w:val="002F55B4"/>
    <w:rsid w:val="002F7958"/>
    <w:rsid w:val="00313268"/>
    <w:rsid w:val="003261F2"/>
    <w:rsid w:val="003306F6"/>
    <w:rsid w:val="00330BD8"/>
    <w:rsid w:val="00331144"/>
    <w:rsid w:val="00343095"/>
    <w:rsid w:val="0034720F"/>
    <w:rsid w:val="00353388"/>
    <w:rsid w:val="00362B1D"/>
    <w:rsid w:val="003659C6"/>
    <w:rsid w:val="00371E20"/>
    <w:rsid w:val="00373DA1"/>
    <w:rsid w:val="003756C0"/>
    <w:rsid w:val="0038643E"/>
    <w:rsid w:val="003874AE"/>
    <w:rsid w:val="00397BDF"/>
    <w:rsid w:val="00397F9D"/>
    <w:rsid w:val="003A516E"/>
    <w:rsid w:val="003B29E3"/>
    <w:rsid w:val="003D182F"/>
    <w:rsid w:val="003D3957"/>
    <w:rsid w:val="003E52F8"/>
    <w:rsid w:val="003F00A9"/>
    <w:rsid w:val="003F42CC"/>
    <w:rsid w:val="003F62AB"/>
    <w:rsid w:val="003F73BA"/>
    <w:rsid w:val="003F799C"/>
    <w:rsid w:val="00400A23"/>
    <w:rsid w:val="0040713B"/>
    <w:rsid w:val="0041063C"/>
    <w:rsid w:val="00417FBF"/>
    <w:rsid w:val="004243B4"/>
    <w:rsid w:val="0042538A"/>
    <w:rsid w:val="00427C1A"/>
    <w:rsid w:val="0043229D"/>
    <w:rsid w:val="0044141D"/>
    <w:rsid w:val="00441F2F"/>
    <w:rsid w:val="004435EA"/>
    <w:rsid w:val="00444D36"/>
    <w:rsid w:val="00450AAD"/>
    <w:rsid w:val="004532B4"/>
    <w:rsid w:val="00462F5C"/>
    <w:rsid w:val="00464A12"/>
    <w:rsid w:val="00465A6A"/>
    <w:rsid w:val="00465BE1"/>
    <w:rsid w:val="004661F1"/>
    <w:rsid w:val="00466E3E"/>
    <w:rsid w:val="00483F44"/>
    <w:rsid w:val="00494038"/>
    <w:rsid w:val="004A149F"/>
    <w:rsid w:val="004A44ED"/>
    <w:rsid w:val="004A5DA1"/>
    <w:rsid w:val="004B1E5B"/>
    <w:rsid w:val="004B2AE9"/>
    <w:rsid w:val="004B41C2"/>
    <w:rsid w:val="004C1258"/>
    <w:rsid w:val="004C35DB"/>
    <w:rsid w:val="004C5C42"/>
    <w:rsid w:val="004C5CA3"/>
    <w:rsid w:val="004D557A"/>
    <w:rsid w:val="004D645B"/>
    <w:rsid w:val="004E1AA5"/>
    <w:rsid w:val="004E49DC"/>
    <w:rsid w:val="004E7E1B"/>
    <w:rsid w:val="004F6F7D"/>
    <w:rsid w:val="004F7BAA"/>
    <w:rsid w:val="004F7DB1"/>
    <w:rsid w:val="00500AF1"/>
    <w:rsid w:val="00502D7A"/>
    <w:rsid w:val="00513759"/>
    <w:rsid w:val="0052014E"/>
    <w:rsid w:val="005211DF"/>
    <w:rsid w:val="0052493F"/>
    <w:rsid w:val="00525F9D"/>
    <w:rsid w:val="005262F9"/>
    <w:rsid w:val="005278BB"/>
    <w:rsid w:val="005333FD"/>
    <w:rsid w:val="00534C3C"/>
    <w:rsid w:val="005405E4"/>
    <w:rsid w:val="00542718"/>
    <w:rsid w:val="00545BF8"/>
    <w:rsid w:val="00551F90"/>
    <w:rsid w:val="00556FBF"/>
    <w:rsid w:val="00562FC4"/>
    <w:rsid w:val="005630FE"/>
    <w:rsid w:val="0056319B"/>
    <w:rsid w:val="005636C3"/>
    <w:rsid w:val="005654AC"/>
    <w:rsid w:val="00576C77"/>
    <w:rsid w:val="0058538D"/>
    <w:rsid w:val="00585530"/>
    <w:rsid w:val="005860C5"/>
    <w:rsid w:val="0059150C"/>
    <w:rsid w:val="00594CD8"/>
    <w:rsid w:val="005A0A00"/>
    <w:rsid w:val="005A1C59"/>
    <w:rsid w:val="005B2C3C"/>
    <w:rsid w:val="005C1B81"/>
    <w:rsid w:val="005C250B"/>
    <w:rsid w:val="005C6F69"/>
    <w:rsid w:val="005D585A"/>
    <w:rsid w:val="005D5907"/>
    <w:rsid w:val="005D5BE2"/>
    <w:rsid w:val="005D6695"/>
    <w:rsid w:val="005D78FD"/>
    <w:rsid w:val="005E0EA2"/>
    <w:rsid w:val="005E24FF"/>
    <w:rsid w:val="005F05BC"/>
    <w:rsid w:val="005F4507"/>
    <w:rsid w:val="005F767A"/>
    <w:rsid w:val="005F7887"/>
    <w:rsid w:val="00600D36"/>
    <w:rsid w:val="00603DA6"/>
    <w:rsid w:val="006130E7"/>
    <w:rsid w:val="00613960"/>
    <w:rsid w:val="006173AB"/>
    <w:rsid w:val="00621696"/>
    <w:rsid w:val="00622DAD"/>
    <w:rsid w:val="0062562A"/>
    <w:rsid w:val="0062663C"/>
    <w:rsid w:val="006310CE"/>
    <w:rsid w:val="00631490"/>
    <w:rsid w:val="00631A41"/>
    <w:rsid w:val="006336D1"/>
    <w:rsid w:val="006336E2"/>
    <w:rsid w:val="00634084"/>
    <w:rsid w:val="00634DEB"/>
    <w:rsid w:val="006361EA"/>
    <w:rsid w:val="00640CC7"/>
    <w:rsid w:val="006506C5"/>
    <w:rsid w:val="00655815"/>
    <w:rsid w:val="00662E10"/>
    <w:rsid w:val="006657AC"/>
    <w:rsid w:val="00665BF7"/>
    <w:rsid w:val="00665D19"/>
    <w:rsid w:val="00672DA9"/>
    <w:rsid w:val="0067340D"/>
    <w:rsid w:val="00677F06"/>
    <w:rsid w:val="006800BA"/>
    <w:rsid w:val="00680C29"/>
    <w:rsid w:val="00684CF5"/>
    <w:rsid w:val="00696390"/>
    <w:rsid w:val="00696F42"/>
    <w:rsid w:val="00697DD7"/>
    <w:rsid w:val="006A22F6"/>
    <w:rsid w:val="006A3939"/>
    <w:rsid w:val="006A6950"/>
    <w:rsid w:val="006A7030"/>
    <w:rsid w:val="006B66A1"/>
    <w:rsid w:val="006B6CFA"/>
    <w:rsid w:val="006C00BE"/>
    <w:rsid w:val="006C4317"/>
    <w:rsid w:val="006C4467"/>
    <w:rsid w:val="006E2058"/>
    <w:rsid w:val="006E2816"/>
    <w:rsid w:val="006E754B"/>
    <w:rsid w:val="006E7894"/>
    <w:rsid w:val="006F35BA"/>
    <w:rsid w:val="006F544F"/>
    <w:rsid w:val="00701549"/>
    <w:rsid w:val="007041CA"/>
    <w:rsid w:val="0070583A"/>
    <w:rsid w:val="00705EC8"/>
    <w:rsid w:val="00711B8E"/>
    <w:rsid w:val="00713E09"/>
    <w:rsid w:val="00715FA9"/>
    <w:rsid w:val="0073030B"/>
    <w:rsid w:val="00731AA7"/>
    <w:rsid w:val="007355B8"/>
    <w:rsid w:val="0073634C"/>
    <w:rsid w:val="007515D2"/>
    <w:rsid w:val="00754594"/>
    <w:rsid w:val="007610D3"/>
    <w:rsid w:val="0076253E"/>
    <w:rsid w:val="007641F7"/>
    <w:rsid w:val="00764608"/>
    <w:rsid w:val="00766518"/>
    <w:rsid w:val="007A1777"/>
    <w:rsid w:val="007A7E73"/>
    <w:rsid w:val="007B5FF0"/>
    <w:rsid w:val="007C16E6"/>
    <w:rsid w:val="007C4CCB"/>
    <w:rsid w:val="007C5ED7"/>
    <w:rsid w:val="007C612D"/>
    <w:rsid w:val="007D0E56"/>
    <w:rsid w:val="007E6D5E"/>
    <w:rsid w:val="007F559D"/>
    <w:rsid w:val="007F7A7A"/>
    <w:rsid w:val="008055EF"/>
    <w:rsid w:val="00810563"/>
    <w:rsid w:val="00820E02"/>
    <w:rsid w:val="00822961"/>
    <w:rsid w:val="008268DD"/>
    <w:rsid w:val="00832028"/>
    <w:rsid w:val="00840294"/>
    <w:rsid w:val="00853998"/>
    <w:rsid w:val="0086155F"/>
    <w:rsid w:val="008617DB"/>
    <w:rsid w:val="00864726"/>
    <w:rsid w:val="00873B99"/>
    <w:rsid w:val="008805C6"/>
    <w:rsid w:val="008810EA"/>
    <w:rsid w:val="00882886"/>
    <w:rsid w:val="00885F2E"/>
    <w:rsid w:val="00886600"/>
    <w:rsid w:val="00886867"/>
    <w:rsid w:val="008868A2"/>
    <w:rsid w:val="00886F21"/>
    <w:rsid w:val="008972C5"/>
    <w:rsid w:val="008A3137"/>
    <w:rsid w:val="008A42AA"/>
    <w:rsid w:val="008B0999"/>
    <w:rsid w:val="008B24FA"/>
    <w:rsid w:val="008B35A5"/>
    <w:rsid w:val="008D24BA"/>
    <w:rsid w:val="008D424D"/>
    <w:rsid w:val="008D740A"/>
    <w:rsid w:val="008E026B"/>
    <w:rsid w:val="008E1B2F"/>
    <w:rsid w:val="008F25C4"/>
    <w:rsid w:val="008F567E"/>
    <w:rsid w:val="00903455"/>
    <w:rsid w:val="009036C7"/>
    <w:rsid w:val="009072E5"/>
    <w:rsid w:val="00910AF4"/>
    <w:rsid w:val="009117DF"/>
    <w:rsid w:val="00913D76"/>
    <w:rsid w:val="0091733F"/>
    <w:rsid w:val="009261D6"/>
    <w:rsid w:val="00927AEC"/>
    <w:rsid w:val="00931D21"/>
    <w:rsid w:val="0093248F"/>
    <w:rsid w:val="009335D8"/>
    <w:rsid w:val="00934526"/>
    <w:rsid w:val="009362E8"/>
    <w:rsid w:val="0093725B"/>
    <w:rsid w:val="0094505D"/>
    <w:rsid w:val="00951C3D"/>
    <w:rsid w:val="0096247E"/>
    <w:rsid w:val="009634C2"/>
    <w:rsid w:val="00963A3D"/>
    <w:rsid w:val="0097279E"/>
    <w:rsid w:val="00977EEA"/>
    <w:rsid w:val="00981D20"/>
    <w:rsid w:val="00985763"/>
    <w:rsid w:val="009930CE"/>
    <w:rsid w:val="009944D0"/>
    <w:rsid w:val="00995673"/>
    <w:rsid w:val="00995FAE"/>
    <w:rsid w:val="009A3D19"/>
    <w:rsid w:val="009A616B"/>
    <w:rsid w:val="009A6C11"/>
    <w:rsid w:val="009B5AC6"/>
    <w:rsid w:val="009B68C7"/>
    <w:rsid w:val="009C56C1"/>
    <w:rsid w:val="009C7BC9"/>
    <w:rsid w:val="009D14CE"/>
    <w:rsid w:val="009D1E06"/>
    <w:rsid w:val="009D316F"/>
    <w:rsid w:val="009D3521"/>
    <w:rsid w:val="009D5F51"/>
    <w:rsid w:val="009D6843"/>
    <w:rsid w:val="009E01F6"/>
    <w:rsid w:val="009E6902"/>
    <w:rsid w:val="009F2040"/>
    <w:rsid w:val="009F56D7"/>
    <w:rsid w:val="00A03FF5"/>
    <w:rsid w:val="00A060CE"/>
    <w:rsid w:val="00A1483D"/>
    <w:rsid w:val="00A224A4"/>
    <w:rsid w:val="00A3009F"/>
    <w:rsid w:val="00A379FB"/>
    <w:rsid w:val="00A417AA"/>
    <w:rsid w:val="00A41D32"/>
    <w:rsid w:val="00A55CF6"/>
    <w:rsid w:val="00A577E2"/>
    <w:rsid w:val="00A66BFC"/>
    <w:rsid w:val="00A75B52"/>
    <w:rsid w:val="00A75BAA"/>
    <w:rsid w:val="00A80FD7"/>
    <w:rsid w:val="00A8181C"/>
    <w:rsid w:val="00A831FE"/>
    <w:rsid w:val="00A927EF"/>
    <w:rsid w:val="00A93E71"/>
    <w:rsid w:val="00A95DBA"/>
    <w:rsid w:val="00A9662C"/>
    <w:rsid w:val="00A97758"/>
    <w:rsid w:val="00AA1BEF"/>
    <w:rsid w:val="00AA1DC6"/>
    <w:rsid w:val="00AB07D2"/>
    <w:rsid w:val="00AB1FCC"/>
    <w:rsid w:val="00AB2054"/>
    <w:rsid w:val="00AB3510"/>
    <w:rsid w:val="00AB5F13"/>
    <w:rsid w:val="00AC4640"/>
    <w:rsid w:val="00AC7E78"/>
    <w:rsid w:val="00AD24E5"/>
    <w:rsid w:val="00AD451B"/>
    <w:rsid w:val="00AD6BD5"/>
    <w:rsid w:val="00AD6E25"/>
    <w:rsid w:val="00AE1955"/>
    <w:rsid w:val="00AE2EF0"/>
    <w:rsid w:val="00AF0C2B"/>
    <w:rsid w:val="00AF282A"/>
    <w:rsid w:val="00B01B44"/>
    <w:rsid w:val="00B02932"/>
    <w:rsid w:val="00B07B29"/>
    <w:rsid w:val="00B138F2"/>
    <w:rsid w:val="00B14113"/>
    <w:rsid w:val="00B15B6A"/>
    <w:rsid w:val="00B202D8"/>
    <w:rsid w:val="00B21502"/>
    <w:rsid w:val="00B220BA"/>
    <w:rsid w:val="00B26F51"/>
    <w:rsid w:val="00B278C5"/>
    <w:rsid w:val="00B44BC6"/>
    <w:rsid w:val="00B45C8E"/>
    <w:rsid w:val="00B47876"/>
    <w:rsid w:val="00B522EC"/>
    <w:rsid w:val="00B553B8"/>
    <w:rsid w:val="00B63A85"/>
    <w:rsid w:val="00B723B7"/>
    <w:rsid w:val="00B74C30"/>
    <w:rsid w:val="00B75355"/>
    <w:rsid w:val="00B7629D"/>
    <w:rsid w:val="00B810F7"/>
    <w:rsid w:val="00B8561F"/>
    <w:rsid w:val="00B85B25"/>
    <w:rsid w:val="00B90940"/>
    <w:rsid w:val="00B93481"/>
    <w:rsid w:val="00B95229"/>
    <w:rsid w:val="00B96C26"/>
    <w:rsid w:val="00B97D15"/>
    <w:rsid w:val="00BA0F05"/>
    <w:rsid w:val="00BA1FFF"/>
    <w:rsid w:val="00BA699C"/>
    <w:rsid w:val="00BB0BF5"/>
    <w:rsid w:val="00BB7205"/>
    <w:rsid w:val="00BC1D14"/>
    <w:rsid w:val="00BC66A8"/>
    <w:rsid w:val="00BE26CF"/>
    <w:rsid w:val="00BE5591"/>
    <w:rsid w:val="00BE7235"/>
    <w:rsid w:val="00BF1748"/>
    <w:rsid w:val="00BF2653"/>
    <w:rsid w:val="00BF4FB2"/>
    <w:rsid w:val="00BF63C5"/>
    <w:rsid w:val="00C0783C"/>
    <w:rsid w:val="00C1200F"/>
    <w:rsid w:val="00C233B8"/>
    <w:rsid w:val="00C233F6"/>
    <w:rsid w:val="00C2578E"/>
    <w:rsid w:val="00C34900"/>
    <w:rsid w:val="00C360A2"/>
    <w:rsid w:val="00C40C99"/>
    <w:rsid w:val="00C40E87"/>
    <w:rsid w:val="00C41BF7"/>
    <w:rsid w:val="00C41C6F"/>
    <w:rsid w:val="00C41D1A"/>
    <w:rsid w:val="00C42C66"/>
    <w:rsid w:val="00C43484"/>
    <w:rsid w:val="00C43B53"/>
    <w:rsid w:val="00C4669F"/>
    <w:rsid w:val="00C477BD"/>
    <w:rsid w:val="00C55C1D"/>
    <w:rsid w:val="00C572BD"/>
    <w:rsid w:val="00C679DE"/>
    <w:rsid w:val="00C737AA"/>
    <w:rsid w:val="00C74F08"/>
    <w:rsid w:val="00C75D1B"/>
    <w:rsid w:val="00C81677"/>
    <w:rsid w:val="00C82144"/>
    <w:rsid w:val="00C82E42"/>
    <w:rsid w:val="00C843BF"/>
    <w:rsid w:val="00C86CDE"/>
    <w:rsid w:val="00C91681"/>
    <w:rsid w:val="00CA0F15"/>
    <w:rsid w:val="00CA56EB"/>
    <w:rsid w:val="00CA6DE1"/>
    <w:rsid w:val="00CA701F"/>
    <w:rsid w:val="00CB366B"/>
    <w:rsid w:val="00CB57B7"/>
    <w:rsid w:val="00CB7798"/>
    <w:rsid w:val="00CB7D4A"/>
    <w:rsid w:val="00CC237B"/>
    <w:rsid w:val="00CC4E55"/>
    <w:rsid w:val="00CD1CA5"/>
    <w:rsid w:val="00CE3930"/>
    <w:rsid w:val="00CE7E51"/>
    <w:rsid w:val="00CF44F4"/>
    <w:rsid w:val="00CF4C51"/>
    <w:rsid w:val="00CF5055"/>
    <w:rsid w:val="00D01252"/>
    <w:rsid w:val="00D03ACE"/>
    <w:rsid w:val="00D15AF7"/>
    <w:rsid w:val="00D17850"/>
    <w:rsid w:val="00D20643"/>
    <w:rsid w:val="00D22B00"/>
    <w:rsid w:val="00D26429"/>
    <w:rsid w:val="00D330BC"/>
    <w:rsid w:val="00D46EC0"/>
    <w:rsid w:val="00D55736"/>
    <w:rsid w:val="00D559F9"/>
    <w:rsid w:val="00D561ED"/>
    <w:rsid w:val="00D56732"/>
    <w:rsid w:val="00D57678"/>
    <w:rsid w:val="00D63F93"/>
    <w:rsid w:val="00D63FD2"/>
    <w:rsid w:val="00D66AF2"/>
    <w:rsid w:val="00D756D5"/>
    <w:rsid w:val="00D75752"/>
    <w:rsid w:val="00D76EF7"/>
    <w:rsid w:val="00D821B9"/>
    <w:rsid w:val="00D92629"/>
    <w:rsid w:val="00D93B51"/>
    <w:rsid w:val="00DA04D3"/>
    <w:rsid w:val="00DA17B3"/>
    <w:rsid w:val="00DA2D1F"/>
    <w:rsid w:val="00DA3EAA"/>
    <w:rsid w:val="00DA6DE3"/>
    <w:rsid w:val="00DB60F5"/>
    <w:rsid w:val="00DC052F"/>
    <w:rsid w:val="00DC0EB2"/>
    <w:rsid w:val="00DC7DE7"/>
    <w:rsid w:val="00DD6614"/>
    <w:rsid w:val="00DD6797"/>
    <w:rsid w:val="00DD78C2"/>
    <w:rsid w:val="00DE1361"/>
    <w:rsid w:val="00DE2344"/>
    <w:rsid w:val="00DE74BD"/>
    <w:rsid w:val="00DF00E9"/>
    <w:rsid w:val="00DF4168"/>
    <w:rsid w:val="00DF5AFD"/>
    <w:rsid w:val="00DF7CBB"/>
    <w:rsid w:val="00E01C59"/>
    <w:rsid w:val="00E13513"/>
    <w:rsid w:val="00E1592D"/>
    <w:rsid w:val="00E15E62"/>
    <w:rsid w:val="00E20B2F"/>
    <w:rsid w:val="00E366A7"/>
    <w:rsid w:val="00E45C18"/>
    <w:rsid w:val="00E47716"/>
    <w:rsid w:val="00E52AC5"/>
    <w:rsid w:val="00E55A94"/>
    <w:rsid w:val="00E77086"/>
    <w:rsid w:val="00E87888"/>
    <w:rsid w:val="00E878D9"/>
    <w:rsid w:val="00E90431"/>
    <w:rsid w:val="00E96891"/>
    <w:rsid w:val="00EA1C9E"/>
    <w:rsid w:val="00EA55AE"/>
    <w:rsid w:val="00EA7E37"/>
    <w:rsid w:val="00EB3403"/>
    <w:rsid w:val="00EC2390"/>
    <w:rsid w:val="00EC3651"/>
    <w:rsid w:val="00EC5779"/>
    <w:rsid w:val="00ED007C"/>
    <w:rsid w:val="00ED01DD"/>
    <w:rsid w:val="00EE336E"/>
    <w:rsid w:val="00EE5D0F"/>
    <w:rsid w:val="00EE63F6"/>
    <w:rsid w:val="00EE6D45"/>
    <w:rsid w:val="00EE6D78"/>
    <w:rsid w:val="00EF05EF"/>
    <w:rsid w:val="00EF3CB9"/>
    <w:rsid w:val="00EF57E4"/>
    <w:rsid w:val="00EF5F00"/>
    <w:rsid w:val="00F00F00"/>
    <w:rsid w:val="00F03076"/>
    <w:rsid w:val="00F0446D"/>
    <w:rsid w:val="00F05CF9"/>
    <w:rsid w:val="00F221BB"/>
    <w:rsid w:val="00F33232"/>
    <w:rsid w:val="00F44820"/>
    <w:rsid w:val="00F46A62"/>
    <w:rsid w:val="00F477E7"/>
    <w:rsid w:val="00F54C5E"/>
    <w:rsid w:val="00F60256"/>
    <w:rsid w:val="00F66BC9"/>
    <w:rsid w:val="00F67494"/>
    <w:rsid w:val="00F7012B"/>
    <w:rsid w:val="00F72BB4"/>
    <w:rsid w:val="00F731FE"/>
    <w:rsid w:val="00F74DB3"/>
    <w:rsid w:val="00F80C0F"/>
    <w:rsid w:val="00F91C64"/>
    <w:rsid w:val="00F9311A"/>
    <w:rsid w:val="00F95CD0"/>
    <w:rsid w:val="00FA0B2A"/>
    <w:rsid w:val="00FA1F3B"/>
    <w:rsid w:val="00FA48E4"/>
    <w:rsid w:val="00FB4750"/>
    <w:rsid w:val="00FB7065"/>
    <w:rsid w:val="00FC5AE9"/>
    <w:rsid w:val="00FC7A5D"/>
    <w:rsid w:val="00FD61A9"/>
    <w:rsid w:val="00FE0563"/>
    <w:rsid w:val="00FE5E2B"/>
    <w:rsid w:val="00FE6FCD"/>
    <w:rsid w:val="00FF4830"/>
    <w:rsid w:val="00FF6B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B6521A"/>
  <w15:docId w15:val="{55EB2F60-91DF-4961-8D23-F733BA7E9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8"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E09"/>
    <w:pPr>
      <w:spacing w:after="100" w:afterAutospacing="1" w:line="240" w:lineRule="atLeast"/>
    </w:pPr>
    <w:rPr>
      <w:rFonts w:cs="Arial"/>
      <w:sz w:val="20"/>
      <w:szCs w:val="24"/>
    </w:rPr>
  </w:style>
  <w:style w:type="paragraph" w:styleId="Heading1">
    <w:name w:val="heading 1"/>
    <w:basedOn w:val="Normal"/>
    <w:next w:val="Normal"/>
    <w:link w:val="Heading1Char"/>
    <w:qFormat/>
    <w:rsid w:val="0044141D"/>
    <w:pPr>
      <w:keepNext/>
      <w:numPr>
        <w:numId w:val="2"/>
      </w:numPr>
      <w:spacing w:before="240" w:after="60"/>
      <w:outlineLvl w:val="0"/>
    </w:pPr>
    <w:rPr>
      <w:rFonts w:ascii="Arial Black" w:hAnsi="Arial Black"/>
      <w:b/>
      <w:bCs/>
      <w:caps/>
      <w:kern w:val="32"/>
      <w:sz w:val="24"/>
    </w:rPr>
  </w:style>
  <w:style w:type="paragraph" w:styleId="Heading2">
    <w:name w:val="heading 2"/>
    <w:basedOn w:val="Heading1"/>
    <w:next w:val="Normal"/>
    <w:link w:val="Heading2Char"/>
    <w:qFormat/>
    <w:rsid w:val="00DF7CBB"/>
    <w:pPr>
      <w:numPr>
        <w:ilvl w:val="1"/>
      </w:numPr>
      <w:outlineLvl w:val="1"/>
    </w:pPr>
    <w:rPr>
      <w:rFonts w:asciiTheme="majorHAnsi" w:hAnsiTheme="majorHAnsi" w:cstheme="majorHAnsi"/>
      <w:iCs/>
    </w:rPr>
  </w:style>
  <w:style w:type="paragraph" w:styleId="Heading3">
    <w:name w:val="heading 3"/>
    <w:basedOn w:val="Heading2"/>
    <w:next w:val="Normal"/>
    <w:link w:val="Heading3Char"/>
    <w:qFormat/>
    <w:rsid w:val="003F62AB"/>
    <w:pPr>
      <w:numPr>
        <w:ilvl w:val="2"/>
      </w:numPr>
      <w:outlineLvl w:val="2"/>
    </w:pPr>
    <w:rPr>
      <w:b w:val="0"/>
    </w:rPr>
  </w:style>
  <w:style w:type="paragraph" w:styleId="Heading4">
    <w:name w:val="heading 4"/>
    <w:basedOn w:val="Normal"/>
    <w:next w:val="Normal"/>
    <w:link w:val="Heading4Char"/>
    <w:qFormat/>
    <w:rsid w:val="00DF7CBB"/>
    <w:pPr>
      <w:keepNext/>
      <w:numPr>
        <w:ilvl w:val="3"/>
        <w:numId w:val="2"/>
      </w:numPr>
      <w:spacing w:before="240" w:after="60"/>
      <w:outlineLvl w:val="3"/>
    </w:pPr>
    <w:rPr>
      <w:bCs/>
      <w:sz w:val="24"/>
    </w:rPr>
  </w:style>
  <w:style w:type="paragraph" w:styleId="Heading5">
    <w:name w:val="heading 5"/>
    <w:basedOn w:val="Normal"/>
    <w:next w:val="Normal"/>
    <w:link w:val="Heading5Char"/>
    <w:qFormat/>
    <w:rsid w:val="0044141D"/>
    <w:pPr>
      <w:keepNext/>
      <w:keepLines/>
      <w:numPr>
        <w:ilvl w:val="4"/>
        <w:numId w:val="2"/>
      </w:numPr>
      <w:spacing w:before="200"/>
      <w:outlineLvl w:val="4"/>
    </w:pPr>
    <w:rPr>
      <w:rFonts w:asciiTheme="majorHAnsi" w:eastAsiaTheme="majorEastAsia" w:hAnsiTheme="majorHAnsi" w:cstheme="majorBidi"/>
    </w:rPr>
  </w:style>
  <w:style w:type="paragraph" w:styleId="Heading6">
    <w:name w:val="heading 6"/>
    <w:basedOn w:val="Normal"/>
    <w:next w:val="Normal"/>
    <w:qFormat/>
    <w:rsid w:val="0044141D"/>
    <w:pPr>
      <w:numPr>
        <w:ilvl w:val="5"/>
        <w:numId w:val="2"/>
      </w:numPr>
      <w:spacing w:before="240" w:after="60"/>
      <w:outlineLvl w:val="5"/>
    </w:pPr>
    <w:rPr>
      <w:b/>
      <w:bCs/>
      <w:szCs w:val="22"/>
    </w:rPr>
  </w:style>
  <w:style w:type="paragraph" w:styleId="Heading7">
    <w:name w:val="heading 7"/>
    <w:basedOn w:val="Normal"/>
    <w:next w:val="Normal"/>
    <w:unhideWhenUsed/>
    <w:qFormat/>
    <w:rsid w:val="0044141D"/>
    <w:pPr>
      <w:numPr>
        <w:ilvl w:val="6"/>
        <w:numId w:val="2"/>
      </w:numPr>
      <w:spacing w:before="240" w:after="60"/>
      <w:outlineLvl w:val="6"/>
    </w:pPr>
  </w:style>
  <w:style w:type="paragraph" w:styleId="Heading8">
    <w:name w:val="heading 8"/>
    <w:basedOn w:val="Normal"/>
    <w:next w:val="Normal"/>
    <w:unhideWhenUsed/>
    <w:qFormat/>
    <w:rsid w:val="0044141D"/>
    <w:pPr>
      <w:numPr>
        <w:ilvl w:val="7"/>
        <w:numId w:val="2"/>
      </w:numPr>
      <w:spacing w:before="240" w:after="60"/>
      <w:outlineLvl w:val="7"/>
    </w:pPr>
    <w:rPr>
      <w:i/>
      <w:iCs/>
    </w:rPr>
  </w:style>
  <w:style w:type="paragraph" w:styleId="Heading9">
    <w:name w:val="heading 9"/>
    <w:basedOn w:val="Normal"/>
    <w:next w:val="Normal"/>
    <w:unhideWhenUsed/>
    <w:qFormat/>
    <w:rsid w:val="0044141D"/>
    <w:pPr>
      <w:numPr>
        <w:ilvl w:val="8"/>
        <w:numId w:val="2"/>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141D"/>
    <w:rPr>
      <w:rFonts w:ascii="Arial Black" w:hAnsi="Arial Black" w:cs="Arial"/>
      <w:b/>
      <w:bCs/>
      <w:caps/>
      <w:kern w:val="32"/>
      <w:sz w:val="24"/>
      <w:szCs w:val="24"/>
    </w:rPr>
  </w:style>
  <w:style w:type="character" w:customStyle="1" w:styleId="Heading2Char">
    <w:name w:val="Heading 2 Char"/>
    <w:basedOn w:val="DefaultParagraphFont"/>
    <w:link w:val="Heading2"/>
    <w:rsid w:val="00DF7CBB"/>
    <w:rPr>
      <w:rFonts w:asciiTheme="majorHAnsi" w:hAnsiTheme="majorHAnsi" w:cstheme="majorHAnsi"/>
      <w:b/>
      <w:bCs/>
      <w:iCs/>
      <w:caps/>
      <w:kern w:val="32"/>
      <w:sz w:val="24"/>
      <w:szCs w:val="24"/>
    </w:rPr>
  </w:style>
  <w:style w:type="character" w:customStyle="1" w:styleId="Heading3Char">
    <w:name w:val="Heading 3 Char"/>
    <w:basedOn w:val="DefaultParagraphFont"/>
    <w:link w:val="Heading3"/>
    <w:rsid w:val="003F62AB"/>
    <w:rPr>
      <w:rFonts w:asciiTheme="majorHAnsi" w:hAnsiTheme="majorHAnsi" w:cstheme="majorHAnsi"/>
      <w:bCs/>
      <w:iCs/>
      <w:caps/>
      <w:kern w:val="32"/>
      <w:sz w:val="24"/>
      <w:szCs w:val="24"/>
      <w:lang w:val="de-DE"/>
    </w:rPr>
  </w:style>
  <w:style w:type="character" w:customStyle="1" w:styleId="Heading5Char">
    <w:name w:val="Heading 5 Char"/>
    <w:basedOn w:val="DefaultParagraphFont"/>
    <w:link w:val="Heading5"/>
    <w:rsid w:val="008268DD"/>
    <w:rPr>
      <w:rFonts w:asciiTheme="majorHAnsi" w:eastAsiaTheme="majorEastAsia" w:hAnsiTheme="majorHAnsi" w:cstheme="majorBidi"/>
      <w:sz w:val="20"/>
      <w:szCs w:val="24"/>
    </w:rPr>
  </w:style>
  <w:style w:type="paragraph" w:styleId="Title">
    <w:name w:val="Title"/>
    <w:basedOn w:val="Normal"/>
    <w:link w:val="TitleChar"/>
    <w:qFormat/>
    <w:rsid w:val="008268DD"/>
    <w:pPr>
      <w:spacing w:before="240" w:after="60"/>
      <w:jc w:val="center"/>
      <w:outlineLvl w:val="0"/>
    </w:pPr>
    <w:rPr>
      <w:b/>
      <w:bCs/>
      <w:kern w:val="28"/>
      <w:sz w:val="32"/>
      <w:szCs w:val="32"/>
    </w:rPr>
  </w:style>
  <w:style w:type="character" w:customStyle="1" w:styleId="TitleChar">
    <w:name w:val="Title Char"/>
    <w:basedOn w:val="DefaultParagraphFont"/>
    <w:link w:val="Title"/>
    <w:rsid w:val="008268DD"/>
    <w:rPr>
      <w:rFonts w:cs="Arial"/>
      <w:b/>
      <w:bCs/>
      <w:kern w:val="28"/>
      <w:sz w:val="32"/>
      <w:szCs w:val="32"/>
    </w:rPr>
  </w:style>
  <w:style w:type="paragraph" w:styleId="TOAHeading">
    <w:name w:val="toa heading"/>
    <w:basedOn w:val="Normal"/>
    <w:next w:val="Normal"/>
    <w:semiHidden/>
    <w:rsid w:val="008268DD"/>
    <w:pPr>
      <w:spacing w:before="120"/>
    </w:pPr>
    <w:rPr>
      <w:b/>
      <w:bCs/>
    </w:rPr>
  </w:style>
  <w:style w:type="paragraph" w:styleId="NormalWeb">
    <w:name w:val="Normal (Web)"/>
    <w:basedOn w:val="Normal"/>
    <w:uiPriority w:val="99"/>
    <w:semiHidden/>
    <w:rsid w:val="008268DD"/>
  </w:style>
  <w:style w:type="table" w:styleId="TableGrid">
    <w:name w:val="Table Grid"/>
    <w:basedOn w:val="TableNormal"/>
    <w:uiPriority w:val="59"/>
    <w:rsid w:val="008268D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semiHidden/>
    <w:qFormat/>
    <w:rsid w:val="008268DD"/>
    <w:pPr>
      <w:tabs>
        <w:tab w:val="left" w:pos="400"/>
        <w:tab w:val="right" w:leader="dot" w:pos="9356"/>
      </w:tabs>
      <w:spacing w:after="0" w:afterAutospacing="0"/>
    </w:pPr>
  </w:style>
  <w:style w:type="paragraph" w:styleId="TOC2">
    <w:name w:val="toc 2"/>
    <w:basedOn w:val="TOC1"/>
    <w:next w:val="Normal"/>
    <w:uiPriority w:val="39"/>
    <w:semiHidden/>
    <w:qFormat/>
    <w:rsid w:val="008268DD"/>
    <w:pPr>
      <w:tabs>
        <w:tab w:val="clear" w:pos="400"/>
        <w:tab w:val="left" w:pos="879"/>
      </w:tabs>
      <w:ind w:left="198"/>
    </w:pPr>
  </w:style>
  <w:style w:type="character" w:styleId="Hyperlink">
    <w:name w:val="Hyperlink"/>
    <w:basedOn w:val="DefaultParagraphFont"/>
    <w:uiPriority w:val="99"/>
    <w:unhideWhenUsed/>
    <w:rsid w:val="008268DD"/>
    <w:rPr>
      <w:color w:val="6A747C" w:themeColor="hyperlink"/>
      <w:u w:val="single"/>
    </w:rPr>
  </w:style>
  <w:style w:type="paragraph" w:styleId="Header">
    <w:name w:val="header"/>
    <w:basedOn w:val="Normal"/>
    <w:link w:val="HeaderChar"/>
    <w:unhideWhenUsed/>
    <w:rsid w:val="008268DD"/>
    <w:pPr>
      <w:tabs>
        <w:tab w:val="center" w:pos="4536"/>
        <w:tab w:val="right" w:pos="9072"/>
      </w:tabs>
      <w:spacing w:line="240" w:lineRule="auto"/>
    </w:pPr>
  </w:style>
  <w:style w:type="character" w:customStyle="1" w:styleId="HeaderChar">
    <w:name w:val="Header Char"/>
    <w:basedOn w:val="DefaultParagraphFont"/>
    <w:link w:val="Header"/>
    <w:uiPriority w:val="99"/>
    <w:rsid w:val="008268DD"/>
    <w:rPr>
      <w:rFonts w:cs="Arial"/>
      <w:szCs w:val="24"/>
    </w:rPr>
  </w:style>
  <w:style w:type="paragraph" w:styleId="Footer">
    <w:name w:val="footer"/>
    <w:basedOn w:val="Normal"/>
    <w:link w:val="FooterChar"/>
    <w:uiPriority w:val="99"/>
    <w:unhideWhenUsed/>
    <w:rsid w:val="008268DD"/>
    <w:pPr>
      <w:tabs>
        <w:tab w:val="center" w:pos="4536"/>
        <w:tab w:val="right" w:pos="9072"/>
      </w:tabs>
      <w:spacing w:line="240" w:lineRule="auto"/>
    </w:pPr>
  </w:style>
  <w:style w:type="character" w:customStyle="1" w:styleId="FooterChar">
    <w:name w:val="Footer Char"/>
    <w:basedOn w:val="DefaultParagraphFont"/>
    <w:link w:val="Footer"/>
    <w:uiPriority w:val="99"/>
    <w:rsid w:val="008268DD"/>
    <w:rPr>
      <w:rFonts w:cs="Arial"/>
      <w:szCs w:val="24"/>
    </w:rPr>
  </w:style>
  <w:style w:type="paragraph" w:customStyle="1" w:styleId="FrontTitle">
    <w:name w:val="Front Title"/>
    <w:basedOn w:val="Title"/>
    <w:next w:val="Normal"/>
    <w:link w:val="FrontTitleChar"/>
    <w:qFormat/>
    <w:rsid w:val="00BC1D14"/>
    <w:pPr>
      <w:spacing w:before="2880"/>
    </w:pPr>
    <w:rPr>
      <w:rFonts w:ascii="Arial Black" w:hAnsi="Arial Black"/>
      <w:caps/>
      <w:sz w:val="44"/>
      <w:szCs w:val="36"/>
    </w:rPr>
  </w:style>
  <w:style w:type="character" w:customStyle="1" w:styleId="FrontTitleChar">
    <w:name w:val="Front Title Char"/>
    <w:basedOn w:val="TitleChar"/>
    <w:link w:val="FrontTitle"/>
    <w:rsid w:val="00BC1D14"/>
    <w:rPr>
      <w:rFonts w:ascii="Arial Black" w:hAnsi="Arial Black" w:cs="Arial"/>
      <w:b/>
      <w:bCs/>
      <w:caps/>
      <w:kern w:val="28"/>
      <w:sz w:val="44"/>
      <w:szCs w:val="36"/>
    </w:rPr>
  </w:style>
  <w:style w:type="table" w:customStyle="1" w:styleId="LightShading1">
    <w:name w:val="Light Shading1"/>
    <w:basedOn w:val="TableNormal"/>
    <w:uiPriority w:val="60"/>
    <w:rsid w:val="008268D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2-Accent6">
    <w:name w:val="Medium Shading 2 Accent 6"/>
    <w:basedOn w:val="TableNormal"/>
    <w:uiPriority w:val="64"/>
    <w:rsid w:val="008268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5556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55560" w:themeFill="accent6"/>
      </w:tcPr>
    </w:tblStylePr>
    <w:tblStylePr w:type="lastCol">
      <w:rPr>
        <w:b/>
        <w:bCs/>
        <w:color w:val="FFFFFF" w:themeColor="background1"/>
      </w:rPr>
      <w:tblPr/>
      <w:tcPr>
        <w:tcBorders>
          <w:left w:val="nil"/>
          <w:right w:val="nil"/>
          <w:insideH w:val="nil"/>
          <w:insideV w:val="nil"/>
        </w:tcBorders>
        <w:shd w:val="clear" w:color="auto" w:fill="45556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8268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olorfulGrid1">
    <w:name w:val="Colorful Grid1"/>
    <w:basedOn w:val="TableNormal"/>
    <w:uiPriority w:val="73"/>
    <w:rsid w:val="008268D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List11">
    <w:name w:val="Medium List 11"/>
    <w:basedOn w:val="TableNormal"/>
    <w:uiPriority w:val="65"/>
    <w:rsid w:val="008268D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A747C"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TOC3">
    <w:name w:val="toc 3"/>
    <w:basedOn w:val="TOC1"/>
    <w:next w:val="Normal"/>
    <w:uiPriority w:val="39"/>
    <w:semiHidden/>
    <w:qFormat/>
    <w:rsid w:val="008268DD"/>
    <w:pPr>
      <w:ind w:left="403"/>
    </w:pPr>
  </w:style>
  <w:style w:type="paragraph" w:customStyle="1" w:styleId="TableofContents">
    <w:name w:val="Table of Contents"/>
    <w:basedOn w:val="Heading1"/>
    <w:next w:val="Normal"/>
    <w:link w:val="TableofContentsChar"/>
    <w:qFormat/>
    <w:rsid w:val="00C40C99"/>
    <w:pPr>
      <w:numPr>
        <w:numId w:val="0"/>
      </w:numPr>
      <w:spacing w:after="100"/>
      <w:outlineLvl w:val="9"/>
    </w:pPr>
  </w:style>
  <w:style w:type="character" w:customStyle="1" w:styleId="TableofContentsChar">
    <w:name w:val="Table of Contents Char"/>
    <w:basedOn w:val="Heading1Char"/>
    <w:link w:val="TableofContents"/>
    <w:rsid w:val="00C40C99"/>
    <w:rPr>
      <w:rFonts w:ascii="Arial Black" w:hAnsi="Arial Black" w:cs="Arial"/>
      <w:b/>
      <w:bCs/>
      <w:caps/>
      <w:kern w:val="32"/>
      <w:sz w:val="24"/>
      <w:szCs w:val="24"/>
    </w:rPr>
  </w:style>
  <w:style w:type="paragraph" w:customStyle="1" w:styleId="DocumentControl">
    <w:name w:val="Document Control"/>
    <w:basedOn w:val="Normal"/>
    <w:link w:val="DocumentControlChar"/>
    <w:qFormat/>
    <w:rsid w:val="008268DD"/>
    <w:rPr>
      <w:sz w:val="16"/>
      <w:szCs w:val="16"/>
    </w:rPr>
  </w:style>
  <w:style w:type="character" w:customStyle="1" w:styleId="DocumentControlChar">
    <w:name w:val="Document Control Char"/>
    <w:basedOn w:val="DefaultParagraphFont"/>
    <w:link w:val="DocumentControl"/>
    <w:rsid w:val="008268DD"/>
    <w:rPr>
      <w:rFonts w:cs="Arial"/>
      <w:sz w:val="16"/>
      <w:szCs w:val="16"/>
    </w:rPr>
  </w:style>
  <w:style w:type="paragraph" w:customStyle="1" w:styleId="DocumentControlTitle">
    <w:name w:val="Document Control Title"/>
    <w:basedOn w:val="Normal"/>
    <w:link w:val="DocumentControlTitleChar"/>
    <w:qFormat/>
    <w:rsid w:val="00CB366B"/>
    <w:pPr>
      <w:spacing w:after="0" w:afterAutospacing="0" w:line="240" w:lineRule="auto"/>
    </w:pPr>
    <w:rPr>
      <w:rFonts w:ascii="Arial Black" w:eastAsia="Calibri" w:hAnsi="Arial Black" w:cs="Times New Roman"/>
      <w:caps/>
      <w:sz w:val="30"/>
      <w:szCs w:val="30"/>
    </w:rPr>
  </w:style>
  <w:style w:type="character" w:customStyle="1" w:styleId="DocumentControlTitleChar">
    <w:name w:val="Document Control Title Char"/>
    <w:basedOn w:val="DefaultParagraphFont"/>
    <w:link w:val="DocumentControlTitle"/>
    <w:rsid w:val="00CB366B"/>
    <w:rPr>
      <w:rFonts w:ascii="Arial Black" w:eastAsia="Calibri" w:hAnsi="Arial Black"/>
      <w:caps/>
      <w:sz w:val="30"/>
      <w:szCs w:val="30"/>
    </w:rPr>
  </w:style>
  <w:style w:type="character" w:styleId="PlaceholderText">
    <w:name w:val="Placeholder Text"/>
    <w:basedOn w:val="DefaultParagraphFont"/>
    <w:uiPriority w:val="99"/>
    <w:semiHidden/>
    <w:rsid w:val="008268DD"/>
    <w:rPr>
      <w:color w:val="808080"/>
    </w:rPr>
  </w:style>
  <w:style w:type="character" w:customStyle="1" w:styleId="Heading4Char">
    <w:name w:val="Heading 4 Char"/>
    <w:basedOn w:val="DefaultParagraphFont"/>
    <w:link w:val="Heading4"/>
    <w:rsid w:val="00DF7CBB"/>
    <w:rPr>
      <w:rFonts w:cs="Arial"/>
      <w:bCs/>
      <w:sz w:val="24"/>
      <w:szCs w:val="24"/>
    </w:rPr>
  </w:style>
  <w:style w:type="paragraph" w:styleId="Caption">
    <w:name w:val="caption"/>
    <w:basedOn w:val="Normal"/>
    <w:next w:val="Normal"/>
    <w:qFormat/>
    <w:rsid w:val="008268DD"/>
    <w:pPr>
      <w:spacing w:before="120" w:after="200" w:line="240" w:lineRule="auto"/>
    </w:pPr>
    <w:rPr>
      <w:bCs/>
      <w:i/>
      <w:sz w:val="18"/>
      <w:szCs w:val="18"/>
    </w:rPr>
  </w:style>
  <w:style w:type="paragraph" w:customStyle="1" w:styleId="Frontsubtitle">
    <w:name w:val="Front subtitle"/>
    <w:basedOn w:val="FrontTitle"/>
    <w:next w:val="Normal"/>
    <w:qFormat/>
    <w:rsid w:val="000B4950"/>
    <w:pPr>
      <w:spacing w:before="120" w:after="100"/>
    </w:pPr>
    <w:rPr>
      <w:sz w:val="22"/>
    </w:rPr>
  </w:style>
  <w:style w:type="paragraph" w:styleId="Index1">
    <w:name w:val="index 1"/>
    <w:basedOn w:val="Normal"/>
    <w:next w:val="Normal"/>
    <w:autoRedefine/>
    <w:uiPriority w:val="99"/>
    <w:semiHidden/>
    <w:unhideWhenUsed/>
    <w:rsid w:val="008268DD"/>
    <w:pPr>
      <w:spacing w:after="0" w:line="240" w:lineRule="auto"/>
      <w:ind w:left="220" w:hanging="220"/>
    </w:pPr>
  </w:style>
  <w:style w:type="paragraph" w:styleId="NoSpacing">
    <w:name w:val="No Spacing"/>
    <w:basedOn w:val="Normal"/>
    <w:link w:val="NoSpacingChar"/>
    <w:uiPriority w:val="19"/>
    <w:qFormat/>
    <w:rsid w:val="008268DD"/>
    <w:pPr>
      <w:spacing w:after="0" w:line="240" w:lineRule="auto"/>
    </w:pPr>
    <w:rPr>
      <w:rFonts w:eastAsia="Calibri"/>
    </w:rPr>
  </w:style>
  <w:style w:type="character" w:customStyle="1" w:styleId="NoSpacingChar">
    <w:name w:val="No Spacing Char"/>
    <w:basedOn w:val="DefaultParagraphFont"/>
    <w:link w:val="NoSpacing"/>
    <w:uiPriority w:val="19"/>
    <w:rsid w:val="008268DD"/>
    <w:rPr>
      <w:rFonts w:eastAsia="Calibri" w:cs="Arial"/>
      <w:szCs w:val="24"/>
    </w:rPr>
  </w:style>
  <w:style w:type="paragraph" w:customStyle="1" w:styleId="FrontTitlesubtitle">
    <w:name w:val="Front Title subtitle"/>
    <w:basedOn w:val="FrontTitle"/>
    <w:next w:val="Normal"/>
    <w:link w:val="FrontTitlesubtitleChar"/>
    <w:qFormat/>
    <w:rsid w:val="008268DD"/>
    <w:pPr>
      <w:spacing w:before="60"/>
    </w:pPr>
    <w:rPr>
      <w:b w:val="0"/>
      <w:sz w:val="28"/>
    </w:rPr>
  </w:style>
  <w:style w:type="character" w:customStyle="1" w:styleId="FrontTitlesubtitleChar">
    <w:name w:val="Front Title subtitle Char"/>
    <w:basedOn w:val="DefaultParagraphFont"/>
    <w:link w:val="FrontTitlesubtitle"/>
    <w:rsid w:val="008268DD"/>
    <w:rPr>
      <w:rFonts w:cs="Arial"/>
      <w:bCs/>
      <w:kern w:val="28"/>
      <w:sz w:val="28"/>
      <w:szCs w:val="36"/>
    </w:rPr>
  </w:style>
  <w:style w:type="table" w:customStyle="1" w:styleId="Style1">
    <w:name w:val="Style1"/>
    <w:basedOn w:val="TableNormal"/>
    <w:uiPriority w:val="99"/>
    <w:qFormat/>
    <w:rsid w:val="007610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tblHeader/>
    </w:trPr>
    <w:tblStylePr w:type="firstRow">
      <w:rPr>
        <w:rFonts w:ascii="Arial" w:hAnsi="Arial"/>
        <w:color w:val="auto"/>
      </w:rPr>
      <w:tblPr/>
      <w:tcPr>
        <w:shd w:val="clear" w:color="auto" w:fill="FFFFFF" w:themeFill="background1"/>
      </w:tcPr>
    </w:tblStylePr>
    <w:tblStylePr w:type="nwCell">
      <w:rPr>
        <w:color w:val="auto"/>
      </w:rPr>
    </w:tblStylePr>
  </w:style>
  <w:style w:type="table" w:customStyle="1" w:styleId="BrainlabRDTableStyle">
    <w:name w:val="Brainlab R&amp;D Table Style"/>
    <w:basedOn w:val="TableNormal"/>
    <w:uiPriority w:val="99"/>
    <w:qFormat/>
    <w:rsid w:val="00BE7235"/>
    <w:pPr>
      <w:keepLines/>
      <w:spacing w:line="180" w:lineRule="atLeast"/>
    </w:pPr>
    <w:rPr>
      <w:sz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cantSplit/>
    </w:trPr>
    <w:tcPr>
      <w:shd w:val="clear" w:color="auto" w:fill="FFFFFF" w:themeFill="background1"/>
      <w:vAlign w:val="center"/>
    </w:tcPr>
    <w:tblStylePr w:type="firstRow">
      <w:pPr>
        <w:jc w:val="center"/>
      </w:pPr>
      <w:rPr>
        <w:rFonts w:ascii="Arial" w:hAnsi="Arial"/>
        <w:b/>
        <w:color w:val="auto"/>
        <w:sz w:val="22"/>
      </w:rPr>
      <w:tblPr/>
      <w:trPr>
        <w:tblHeader/>
      </w:trPr>
      <w:tcPr>
        <w:shd w:val="clear" w:color="auto" w:fill="EEECE1" w:themeFill="background2"/>
        <w:vAlign w:val="top"/>
      </w:tcPr>
    </w:tblStylePr>
    <w:tblStylePr w:type="firstCol">
      <w:pPr>
        <w:jc w:val="center"/>
      </w:pPr>
      <w:rPr>
        <w:b w:val="0"/>
        <w:sz w:val="22"/>
      </w:rPr>
      <w:tblPr/>
      <w:tcPr>
        <w:shd w:val="clear" w:color="auto" w:fill="FFFFFF" w:themeFill="background1"/>
      </w:tcPr>
    </w:tblStylePr>
    <w:tblStylePr w:type="lastCol">
      <w:tblPr/>
      <w:tcPr>
        <w:shd w:val="clear" w:color="auto" w:fill="FFFFFF" w:themeFill="background1"/>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tblStylePr w:type="nwCell">
      <w:rPr>
        <w:color w:val="auto"/>
      </w:rPr>
    </w:tblStylePr>
  </w:style>
  <w:style w:type="paragraph" w:customStyle="1" w:styleId="Placeholdertext-hidden">
    <w:name w:val="Placeholder text - hidden"/>
    <w:basedOn w:val="Normal"/>
    <w:link w:val="Placeholdertext-hiddenChar"/>
    <w:qFormat/>
    <w:rsid w:val="00995FAE"/>
    <w:pPr>
      <w:spacing w:after="0" w:afterAutospacing="0"/>
      <w:contextualSpacing/>
    </w:pPr>
  </w:style>
  <w:style w:type="paragraph" w:customStyle="1" w:styleId="PlaceholderText1">
    <w:name w:val="Placeholder Text1"/>
    <w:basedOn w:val="Placeholdertext-hidden"/>
    <w:link w:val="PlaceholdertextChar"/>
    <w:qFormat/>
    <w:rsid w:val="006A6950"/>
  </w:style>
  <w:style w:type="character" w:customStyle="1" w:styleId="Placeholdertext-hiddenChar">
    <w:name w:val="Placeholder text - hidden Char"/>
    <w:basedOn w:val="DefaultParagraphFont"/>
    <w:link w:val="Placeholdertext-hidden"/>
    <w:rsid w:val="00995FAE"/>
    <w:rPr>
      <w:rFonts w:cs="Arial"/>
      <w:sz w:val="20"/>
      <w:szCs w:val="24"/>
    </w:rPr>
  </w:style>
  <w:style w:type="character" w:customStyle="1" w:styleId="PlaceholdertextChar">
    <w:name w:val="Placeholder text Char"/>
    <w:basedOn w:val="Placeholdertext-hiddenChar"/>
    <w:link w:val="PlaceholderText1"/>
    <w:rsid w:val="006A6950"/>
    <w:rPr>
      <w:rFonts w:cs="Arial"/>
      <w:sz w:val="20"/>
      <w:szCs w:val="24"/>
    </w:rPr>
  </w:style>
  <w:style w:type="table" w:customStyle="1" w:styleId="BrainlabRDsignaturetable">
    <w:name w:val="Brainlab R&amp;D signature table"/>
    <w:basedOn w:val="TableNormal"/>
    <w:uiPriority w:val="99"/>
    <w:qFormat/>
    <w:rsid w:val="00764608"/>
    <w:pPr>
      <w:keepNext/>
      <w:keepLines/>
      <w:jc w:val="center"/>
    </w:pPr>
    <w:rPr>
      <w:sz w:val="20"/>
    </w:rPr>
    <w:tblPr/>
    <w:tcPr>
      <w:vAlign w:val="center"/>
    </w:tcPr>
    <w:tblStylePr w:type="firstRow">
      <w:pPr>
        <w:wordWrap/>
        <w:jc w:val="left"/>
      </w:pPr>
      <w:tblPr/>
      <w:tcPr>
        <w:vAlign w:val="bottom"/>
      </w:tcPr>
    </w:tblStylePr>
    <w:tblStylePr w:type="lastRow">
      <w:tblPr/>
      <w:tcPr>
        <w:tcBorders>
          <w:top w:val="single" w:sz="4" w:space="0" w:color="auto"/>
        </w:tcBorders>
      </w:tcPr>
    </w:tblStylePr>
  </w:style>
  <w:style w:type="paragraph" w:customStyle="1" w:styleId="Spacer">
    <w:name w:val="Spacer"/>
    <w:basedOn w:val="NoSpacing"/>
    <w:link w:val="SpacerChar"/>
    <w:qFormat/>
    <w:rsid w:val="008F25C4"/>
    <w:pPr>
      <w:spacing w:afterAutospacing="0"/>
    </w:pPr>
    <w:rPr>
      <w:sz w:val="16"/>
      <w:szCs w:val="16"/>
    </w:rPr>
  </w:style>
  <w:style w:type="numbering" w:customStyle="1" w:styleId="BrainlabRDlist">
    <w:name w:val="Brainlab R&amp;D list"/>
    <w:uiPriority w:val="99"/>
    <w:rsid w:val="00D92629"/>
    <w:pPr>
      <w:numPr>
        <w:numId w:val="3"/>
      </w:numPr>
    </w:pPr>
  </w:style>
  <w:style w:type="paragraph" w:styleId="ListParagraph">
    <w:name w:val="List Paragraph"/>
    <w:aliases w:val="Bullet Point 1"/>
    <w:basedOn w:val="Normal"/>
    <w:link w:val="ListParagraphChar"/>
    <w:uiPriority w:val="8"/>
    <w:qFormat/>
    <w:rsid w:val="00FA0B2A"/>
    <w:pPr>
      <w:ind w:left="720"/>
      <w:contextualSpacing/>
    </w:pPr>
  </w:style>
  <w:style w:type="character" w:customStyle="1" w:styleId="SpacerChar">
    <w:name w:val="Spacer Char"/>
    <w:basedOn w:val="DefaultParagraphFont"/>
    <w:link w:val="Spacer"/>
    <w:rsid w:val="00450AAD"/>
    <w:rPr>
      <w:rFonts w:eastAsia="Calibri" w:cs="Arial"/>
      <w:sz w:val="16"/>
      <w:szCs w:val="16"/>
    </w:rPr>
  </w:style>
  <w:style w:type="paragraph" w:styleId="BalloonText">
    <w:name w:val="Balloon Text"/>
    <w:basedOn w:val="Normal"/>
    <w:link w:val="BalloonTextChar"/>
    <w:uiPriority w:val="99"/>
    <w:semiHidden/>
    <w:unhideWhenUsed/>
    <w:rsid w:val="002F79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7958"/>
    <w:rPr>
      <w:rFonts w:ascii="Tahoma" w:hAnsi="Tahoma" w:cs="Tahoma"/>
      <w:sz w:val="16"/>
      <w:szCs w:val="16"/>
    </w:rPr>
  </w:style>
  <w:style w:type="character" w:styleId="CommentReference">
    <w:name w:val="annotation reference"/>
    <w:basedOn w:val="DefaultParagraphFont"/>
    <w:uiPriority w:val="99"/>
    <w:semiHidden/>
    <w:unhideWhenUsed/>
    <w:rsid w:val="00502D7A"/>
    <w:rPr>
      <w:sz w:val="16"/>
      <w:szCs w:val="16"/>
    </w:rPr>
  </w:style>
  <w:style w:type="paragraph" w:styleId="CommentText">
    <w:name w:val="annotation text"/>
    <w:basedOn w:val="Normal"/>
    <w:link w:val="CommentTextChar"/>
    <w:uiPriority w:val="99"/>
    <w:semiHidden/>
    <w:unhideWhenUsed/>
    <w:rsid w:val="00502D7A"/>
    <w:pPr>
      <w:spacing w:line="240" w:lineRule="auto"/>
    </w:pPr>
    <w:rPr>
      <w:szCs w:val="20"/>
    </w:rPr>
  </w:style>
  <w:style w:type="character" w:customStyle="1" w:styleId="CommentTextChar">
    <w:name w:val="Comment Text Char"/>
    <w:basedOn w:val="DefaultParagraphFont"/>
    <w:link w:val="CommentText"/>
    <w:uiPriority w:val="99"/>
    <w:semiHidden/>
    <w:rsid w:val="00502D7A"/>
    <w:rPr>
      <w:rFonts w:cs="Arial"/>
      <w:sz w:val="20"/>
      <w:szCs w:val="20"/>
    </w:rPr>
  </w:style>
  <w:style w:type="paragraph" w:styleId="CommentSubject">
    <w:name w:val="annotation subject"/>
    <w:basedOn w:val="CommentText"/>
    <w:next w:val="CommentText"/>
    <w:link w:val="CommentSubjectChar"/>
    <w:uiPriority w:val="99"/>
    <w:semiHidden/>
    <w:unhideWhenUsed/>
    <w:rsid w:val="00502D7A"/>
    <w:rPr>
      <w:b/>
      <w:bCs/>
    </w:rPr>
  </w:style>
  <w:style w:type="character" w:customStyle="1" w:styleId="CommentSubjectChar">
    <w:name w:val="Comment Subject Char"/>
    <w:basedOn w:val="CommentTextChar"/>
    <w:link w:val="CommentSubject"/>
    <w:uiPriority w:val="99"/>
    <w:semiHidden/>
    <w:rsid w:val="00502D7A"/>
    <w:rPr>
      <w:rFonts w:cs="Arial"/>
      <w:b/>
      <w:bCs/>
      <w:sz w:val="20"/>
      <w:szCs w:val="20"/>
    </w:rPr>
  </w:style>
  <w:style w:type="paragraph" w:styleId="Revision">
    <w:name w:val="Revision"/>
    <w:hidden/>
    <w:uiPriority w:val="99"/>
    <w:semiHidden/>
    <w:rsid w:val="00927AEC"/>
    <w:rPr>
      <w:rFonts w:cs="Arial"/>
      <w:sz w:val="20"/>
      <w:szCs w:val="24"/>
    </w:rPr>
  </w:style>
  <w:style w:type="character" w:customStyle="1" w:styleId="ListParagraphChar">
    <w:name w:val="List Paragraph Char"/>
    <w:aliases w:val="Bullet Point 1 Char"/>
    <w:basedOn w:val="DefaultParagraphFont"/>
    <w:link w:val="ListParagraph"/>
    <w:uiPriority w:val="8"/>
    <w:rsid w:val="002D79F6"/>
    <w:rPr>
      <w:rFonts w:cs="Arial"/>
      <w:sz w:val="20"/>
      <w:szCs w:val="24"/>
    </w:rPr>
  </w:style>
  <w:style w:type="character" w:styleId="FollowedHyperlink">
    <w:name w:val="FollowedHyperlink"/>
    <w:basedOn w:val="DefaultParagraphFont"/>
    <w:uiPriority w:val="99"/>
    <w:semiHidden/>
    <w:unhideWhenUsed/>
    <w:rsid w:val="0093725B"/>
    <w:rPr>
      <w:color w:val="B2B7BB" w:themeColor="followedHyperlink"/>
      <w:u w:val="single"/>
    </w:rPr>
  </w:style>
  <w:style w:type="character" w:styleId="UnresolvedMention">
    <w:name w:val="Unresolved Mention"/>
    <w:basedOn w:val="DefaultParagraphFont"/>
    <w:uiPriority w:val="99"/>
    <w:semiHidden/>
    <w:unhideWhenUsed/>
    <w:rsid w:val="0093725B"/>
    <w:rPr>
      <w:color w:val="605E5C"/>
      <w:shd w:val="clear" w:color="auto" w:fill="E1DFDD"/>
    </w:rPr>
  </w:style>
  <w:style w:type="paragraph" w:customStyle="1" w:styleId="paragraph">
    <w:name w:val="paragraph"/>
    <w:basedOn w:val="Normal"/>
    <w:rsid w:val="002E262C"/>
    <w:pPr>
      <w:spacing w:before="100" w:beforeAutospacing="1" w:line="240" w:lineRule="auto"/>
    </w:pPr>
    <w:rPr>
      <w:rFonts w:ascii="Times New Roman" w:hAnsi="Times New Roman" w:cs="Times New Roman"/>
      <w:sz w:val="24"/>
      <w:lang w:val="de-DE" w:eastAsia="ja-JP"/>
    </w:rPr>
  </w:style>
  <w:style w:type="character" w:customStyle="1" w:styleId="normaltextrun">
    <w:name w:val="normaltextrun"/>
    <w:basedOn w:val="DefaultParagraphFont"/>
    <w:rsid w:val="002E262C"/>
  </w:style>
  <w:style w:type="character" w:customStyle="1" w:styleId="eop">
    <w:name w:val="eop"/>
    <w:basedOn w:val="DefaultParagraphFont"/>
    <w:rsid w:val="002E262C"/>
  </w:style>
  <w:style w:type="character" w:customStyle="1" w:styleId="contentcontrolboundarysink">
    <w:name w:val="contentcontrolboundarysink"/>
    <w:basedOn w:val="DefaultParagraphFont"/>
    <w:rsid w:val="002E2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9056">
      <w:bodyDiv w:val="1"/>
      <w:marLeft w:val="0"/>
      <w:marRight w:val="0"/>
      <w:marTop w:val="0"/>
      <w:marBottom w:val="0"/>
      <w:divBdr>
        <w:top w:val="none" w:sz="0" w:space="0" w:color="auto"/>
        <w:left w:val="none" w:sz="0" w:space="0" w:color="auto"/>
        <w:bottom w:val="none" w:sz="0" w:space="0" w:color="auto"/>
        <w:right w:val="none" w:sz="0" w:space="0" w:color="auto"/>
      </w:divBdr>
      <w:divsChild>
        <w:div w:id="1299799026">
          <w:marLeft w:val="0"/>
          <w:marRight w:val="0"/>
          <w:marTop w:val="0"/>
          <w:marBottom w:val="0"/>
          <w:divBdr>
            <w:top w:val="none" w:sz="0" w:space="0" w:color="auto"/>
            <w:left w:val="none" w:sz="0" w:space="0" w:color="auto"/>
            <w:bottom w:val="none" w:sz="0" w:space="0" w:color="auto"/>
            <w:right w:val="none" w:sz="0" w:space="0" w:color="auto"/>
          </w:divBdr>
          <w:divsChild>
            <w:div w:id="557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155">
      <w:bodyDiv w:val="1"/>
      <w:marLeft w:val="649"/>
      <w:marRight w:val="0"/>
      <w:marTop w:val="0"/>
      <w:marBottom w:val="0"/>
      <w:divBdr>
        <w:top w:val="none" w:sz="0" w:space="0" w:color="auto"/>
        <w:left w:val="none" w:sz="0" w:space="0" w:color="auto"/>
        <w:bottom w:val="none" w:sz="0" w:space="0" w:color="auto"/>
        <w:right w:val="none" w:sz="0" w:space="0" w:color="auto"/>
      </w:divBdr>
      <w:divsChild>
        <w:div w:id="1036465062">
          <w:marLeft w:val="0"/>
          <w:marRight w:val="0"/>
          <w:marTop w:val="0"/>
          <w:marBottom w:val="0"/>
          <w:divBdr>
            <w:top w:val="none" w:sz="0" w:space="0" w:color="auto"/>
            <w:left w:val="none" w:sz="0" w:space="0" w:color="auto"/>
            <w:bottom w:val="none" w:sz="0" w:space="0" w:color="auto"/>
            <w:right w:val="none" w:sz="0" w:space="0" w:color="auto"/>
          </w:divBdr>
          <w:divsChild>
            <w:div w:id="391973727">
              <w:marLeft w:val="0"/>
              <w:marRight w:val="0"/>
              <w:marTop w:val="0"/>
              <w:marBottom w:val="0"/>
              <w:divBdr>
                <w:top w:val="none" w:sz="0" w:space="0" w:color="auto"/>
                <w:left w:val="none" w:sz="0" w:space="0" w:color="auto"/>
                <w:bottom w:val="none" w:sz="0" w:space="0" w:color="auto"/>
                <w:right w:val="none" w:sz="0" w:space="0" w:color="auto"/>
              </w:divBdr>
              <w:divsChild>
                <w:div w:id="3036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0818">
      <w:bodyDiv w:val="1"/>
      <w:marLeft w:val="0"/>
      <w:marRight w:val="0"/>
      <w:marTop w:val="0"/>
      <w:marBottom w:val="0"/>
      <w:divBdr>
        <w:top w:val="none" w:sz="0" w:space="0" w:color="auto"/>
        <w:left w:val="none" w:sz="0" w:space="0" w:color="auto"/>
        <w:bottom w:val="none" w:sz="0" w:space="0" w:color="auto"/>
        <w:right w:val="none" w:sz="0" w:space="0" w:color="auto"/>
      </w:divBdr>
      <w:divsChild>
        <w:div w:id="1934851852">
          <w:marLeft w:val="0"/>
          <w:marRight w:val="0"/>
          <w:marTop w:val="0"/>
          <w:marBottom w:val="0"/>
          <w:divBdr>
            <w:top w:val="none" w:sz="0" w:space="0" w:color="auto"/>
            <w:left w:val="none" w:sz="0" w:space="0" w:color="auto"/>
            <w:bottom w:val="none" w:sz="0" w:space="0" w:color="auto"/>
            <w:right w:val="none" w:sz="0" w:space="0" w:color="auto"/>
          </w:divBdr>
          <w:divsChild>
            <w:div w:id="171615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51036">
      <w:bodyDiv w:val="1"/>
      <w:marLeft w:val="0"/>
      <w:marRight w:val="0"/>
      <w:marTop w:val="0"/>
      <w:marBottom w:val="0"/>
      <w:divBdr>
        <w:top w:val="none" w:sz="0" w:space="0" w:color="auto"/>
        <w:left w:val="none" w:sz="0" w:space="0" w:color="auto"/>
        <w:bottom w:val="none" w:sz="0" w:space="0" w:color="auto"/>
        <w:right w:val="none" w:sz="0" w:space="0" w:color="auto"/>
      </w:divBdr>
      <w:divsChild>
        <w:div w:id="179661669">
          <w:marLeft w:val="0"/>
          <w:marRight w:val="0"/>
          <w:marTop w:val="0"/>
          <w:marBottom w:val="0"/>
          <w:divBdr>
            <w:top w:val="none" w:sz="0" w:space="0" w:color="auto"/>
            <w:left w:val="none" w:sz="0" w:space="0" w:color="auto"/>
            <w:bottom w:val="none" w:sz="0" w:space="0" w:color="auto"/>
            <w:right w:val="none" w:sz="0" w:space="0" w:color="auto"/>
          </w:divBdr>
          <w:divsChild>
            <w:div w:id="16141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1316">
      <w:bodyDiv w:val="1"/>
      <w:marLeft w:val="0"/>
      <w:marRight w:val="0"/>
      <w:marTop w:val="0"/>
      <w:marBottom w:val="0"/>
      <w:divBdr>
        <w:top w:val="none" w:sz="0" w:space="0" w:color="auto"/>
        <w:left w:val="none" w:sz="0" w:space="0" w:color="auto"/>
        <w:bottom w:val="none" w:sz="0" w:space="0" w:color="auto"/>
        <w:right w:val="none" w:sz="0" w:space="0" w:color="auto"/>
      </w:divBdr>
    </w:div>
    <w:div w:id="1479151095">
      <w:bodyDiv w:val="1"/>
      <w:marLeft w:val="0"/>
      <w:marRight w:val="0"/>
      <w:marTop w:val="0"/>
      <w:marBottom w:val="0"/>
      <w:divBdr>
        <w:top w:val="none" w:sz="0" w:space="0" w:color="auto"/>
        <w:left w:val="none" w:sz="0" w:space="0" w:color="auto"/>
        <w:bottom w:val="none" w:sz="0" w:space="0" w:color="auto"/>
        <w:right w:val="none" w:sz="0" w:space="0" w:color="auto"/>
      </w:divBdr>
      <w:divsChild>
        <w:div w:id="1252549468">
          <w:marLeft w:val="0"/>
          <w:marRight w:val="0"/>
          <w:marTop w:val="0"/>
          <w:marBottom w:val="0"/>
          <w:divBdr>
            <w:top w:val="none" w:sz="0" w:space="0" w:color="auto"/>
            <w:left w:val="none" w:sz="0" w:space="0" w:color="auto"/>
            <w:bottom w:val="none" w:sz="0" w:space="0" w:color="auto"/>
            <w:right w:val="none" w:sz="0" w:space="0" w:color="auto"/>
          </w:divBdr>
          <w:divsChild>
            <w:div w:id="15810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3847">
      <w:bodyDiv w:val="1"/>
      <w:marLeft w:val="0"/>
      <w:marRight w:val="0"/>
      <w:marTop w:val="0"/>
      <w:marBottom w:val="0"/>
      <w:divBdr>
        <w:top w:val="none" w:sz="0" w:space="0" w:color="auto"/>
        <w:left w:val="none" w:sz="0" w:space="0" w:color="auto"/>
        <w:bottom w:val="none" w:sz="0" w:space="0" w:color="auto"/>
        <w:right w:val="none" w:sz="0" w:space="0" w:color="auto"/>
      </w:divBdr>
      <w:divsChild>
        <w:div w:id="2103598863">
          <w:marLeft w:val="0"/>
          <w:marRight w:val="0"/>
          <w:marTop w:val="0"/>
          <w:marBottom w:val="0"/>
          <w:divBdr>
            <w:top w:val="none" w:sz="0" w:space="0" w:color="auto"/>
            <w:left w:val="none" w:sz="0" w:space="0" w:color="auto"/>
            <w:bottom w:val="none" w:sz="0" w:space="0" w:color="auto"/>
            <w:right w:val="none" w:sz="0" w:space="0" w:color="auto"/>
          </w:divBdr>
          <w:divsChild>
            <w:div w:id="126152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git\action-validation-report\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109B1955964EE28C679F7BECDEAB0E"/>
        <w:category>
          <w:name w:val="General"/>
          <w:gallery w:val="placeholder"/>
        </w:category>
        <w:types>
          <w:type w:val="bbPlcHdr"/>
        </w:types>
        <w:behaviors>
          <w:behavior w:val="content"/>
        </w:behaviors>
        <w:guid w:val="{693AA431-CE18-4538-ABD6-A97EDF6C6D2D}"/>
      </w:docPartPr>
      <w:docPartBody>
        <w:p w:rsidR="00010935" w:rsidRDefault="00617FA7">
          <w:pPr>
            <w:pStyle w:val="B1109B1955964EE28C679F7BECDEAB0E"/>
          </w:pPr>
          <w:r w:rsidRPr="00450AAD">
            <w:rPr>
              <w:rStyle w:val="PlaceholderText"/>
              <w:color w:val="0070C0"/>
            </w:rPr>
            <w:t>ENTER NAME OF AUTOMATED PROCESS</w:t>
          </w:r>
        </w:p>
      </w:docPartBody>
    </w:docPart>
    <w:docPart>
      <w:docPartPr>
        <w:name w:val="A2C8289536914BC799A70D900DE7ADC5"/>
        <w:category>
          <w:name w:val="General"/>
          <w:gallery w:val="placeholder"/>
        </w:category>
        <w:types>
          <w:type w:val="bbPlcHdr"/>
        </w:types>
        <w:behaviors>
          <w:behavior w:val="content"/>
        </w:behaviors>
        <w:guid w:val="{949649CA-135F-4F39-8A2C-E4663B735ED3}"/>
      </w:docPartPr>
      <w:docPartBody>
        <w:p w:rsidR="00010935" w:rsidRDefault="00617FA7">
          <w:pPr>
            <w:pStyle w:val="A2C8289536914BC799A70D900DE7ADC5"/>
          </w:pPr>
          <w:r w:rsidRPr="00450AAD">
            <w:rPr>
              <w:b/>
              <w:color w:val="0070C0"/>
            </w:rPr>
            <w:t>ENTER VERSION/CONFIGURATION N°</w:t>
          </w:r>
        </w:p>
      </w:docPartBody>
    </w:docPart>
    <w:docPart>
      <w:docPartPr>
        <w:name w:val="DE6FBD79DDE24BDDBE7616F821A9500D"/>
        <w:category>
          <w:name w:val="General"/>
          <w:gallery w:val="placeholder"/>
        </w:category>
        <w:types>
          <w:type w:val="bbPlcHdr"/>
        </w:types>
        <w:behaviors>
          <w:behavior w:val="content"/>
        </w:behaviors>
        <w:guid w:val="{9437542E-0747-4EFB-87E6-CE46E91E2C07}"/>
      </w:docPartPr>
      <w:docPartBody>
        <w:p w:rsidR="0071186E" w:rsidRPr="00FA0B2A" w:rsidRDefault="00617FA7" w:rsidP="00FA0B2A">
          <w:pPr>
            <w:rPr>
              <w:rStyle w:val="PlaceholderText"/>
              <w:color w:val="0070C0"/>
            </w:rPr>
          </w:pPr>
          <w:r w:rsidRPr="00FA0B2A">
            <w:rPr>
              <w:rStyle w:val="PlaceholderText"/>
              <w:color w:val="0070C0"/>
            </w:rPr>
            <w:t xml:space="preserve">Please state the various roles that are involved in </w:t>
          </w:r>
        </w:p>
        <w:p w:rsidR="0071186E" w:rsidRPr="00FA0B2A" w:rsidRDefault="00617FA7" w:rsidP="00D676C7">
          <w:pPr>
            <w:pStyle w:val="ListParagraph"/>
            <w:numPr>
              <w:ilvl w:val="0"/>
              <w:numId w:val="1"/>
            </w:numPr>
            <w:rPr>
              <w:rStyle w:val="PlaceholderText"/>
              <w:color w:val="0070C0"/>
            </w:rPr>
          </w:pPr>
          <w:r w:rsidRPr="00FA0B2A">
            <w:rPr>
              <w:rStyle w:val="PlaceholderText"/>
              <w:color w:val="0070C0"/>
            </w:rPr>
            <w:t>the validation of the automated process</w:t>
          </w:r>
        </w:p>
        <w:p w:rsidR="0071186E" w:rsidRPr="00FA0B2A" w:rsidRDefault="00617FA7" w:rsidP="00D676C7">
          <w:pPr>
            <w:pStyle w:val="ListParagraph"/>
            <w:numPr>
              <w:ilvl w:val="0"/>
              <w:numId w:val="1"/>
            </w:numPr>
            <w:rPr>
              <w:rStyle w:val="PlaceholderText"/>
              <w:color w:val="0070C0"/>
            </w:rPr>
          </w:pPr>
          <w:r w:rsidRPr="00FA0B2A">
            <w:rPr>
              <w:rStyle w:val="PlaceholderText"/>
              <w:color w:val="0070C0"/>
            </w:rPr>
            <w:t>the operating of the automated process</w:t>
          </w:r>
        </w:p>
        <w:p w:rsidR="0071186E" w:rsidRPr="00FA0B2A" w:rsidRDefault="00617FA7" w:rsidP="00D676C7">
          <w:pPr>
            <w:pStyle w:val="ListParagraph"/>
            <w:numPr>
              <w:ilvl w:val="0"/>
              <w:numId w:val="1"/>
            </w:numPr>
            <w:rPr>
              <w:rStyle w:val="PlaceholderText"/>
              <w:color w:val="0070C0"/>
            </w:rPr>
          </w:pPr>
          <w:r w:rsidRPr="00FA0B2A">
            <w:rPr>
              <w:rStyle w:val="PlaceholderText"/>
              <w:color w:val="0070C0"/>
            </w:rPr>
            <w:t>the updating of the automated process</w:t>
          </w:r>
        </w:p>
        <w:p w:rsidR="0071186E" w:rsidRPr="00FA0B2A" w:rsidRDefault="00617FA7" w:rsidP="00D676C7">
          <w:pPr>
            <w:pStyle w:val="ListParagraph"/>
            <w:numPr>
              <w:ilvl w:val="0"/>
              <w:numId w:val="1"/>
            </w:numPr>
            <w:rPr>
              <w:rStyle w:val="PlaceholderText"/>
              <w:color w:val="0070C0"/>
            </w:rPr>
          </w:pPr>
          <w:r w:rsidRPr="00FA0B2A">
            <w:rPr>
              <w:rStyle w:val="PlaceholderText"/>
              <w:color w:val="0070C0"/>
            </w:rPr>
            <w:t>any other relevant function</w:t>
          </w:r>
        </w:p>
        <w:p w:rsidR="00010935" w:rsidRDefault="00617FA7">
          <w:pPr>
            <w:pStyle w:val="DE6FBD79DDE24BDDBE7616F821A9500D"/>
          </w:pPr>
          <w:r w:rsidRPr="00FA0B2A">
            <w:rPr>
              <w:rStyle w:val="PlaceholderText"/>
              <w:color w:val="0070C0"/>
            </w:rPr>
            <w:t>Please state the owner of the validation.</w:t>
          </w:r>
        </w:p>
      </w:docPartBody>
    </w:docPart>
    <w:docPart>
      <w:docPartPr>
        <w:name w:val="2A7FD5E6A611437084E7563D78A0485D"/>
        <w:category>
          <w:name w:val="General"/>
          <w:gallery w:val="placeholder"/>
        </w:category>
        <w:types>
          <w:type w:val="bbPlcHdr"/>
        </w:types>
        <w:behaviors>
          <w:behavior w:val="content"/>
        </w:behaviors>
        <w:guid w:val="{BE318A6B-DEBB-48CF-B692-C50DC26EC3A7}"/>
      </w:docPartPr>
      <w:docPartBody>
        <w:p w:rsidR="0071186E" w:rsidRPr="00FA0B2A" w:rsidRDefault="00617FA7">
          <w:pPr>
            <w:rPr>
              <w:rStyle w:val="PlaceholderText"/>
              <w:color w:val="0070C0"/>
            </w:rPr>
          </w:pPr>
          <w:r w:rsidRPr="00FA0B2A">
            <w:rPr>
              <w:rStyle w:val="PlaceholderText"/>
              <w:color w:val="0070C0"/>
            </w:rPr>
            <w:t xml:space="preserve">Please state the various roles that are involved in </w:t>
          </w:r>
        </w:p>
        <w:p w:rsidR="0071186E" w:rsidRPr="00FA0B2A" w:rsidRDefault="00617FA7">
          <w:pPr>
            <w:pStyle w:val="ListParagraph"/>
            <w:numPr>
              <w:ilvl w:val="0"/>
              <w:numId w:val="1"/>
            </w:numPr>
            <w:rPr>
              <w:rStyle w:val="PlaceholderText"/>
              <w:color w:val="0070C0"/>
            </w:rPr>
          </w:pPr>
          <w:r w:rsidRPr="00FA0B2A">
            <w:rPr>
              <w:rStyle w:val="PlaceholderText"/>
              <w:color w:val="0070C0"/>
            </w:rPr>
            <w:t>the validation of the automated process</w:t>
          </w:r>
        </w:p>
        <w:p w:rsidR="0071186E" w:rsidRPr="00FA0B2A" w:rsidRDefault="00617FA7">
          <w:pPr>
            <w:pStyle w:val="ListParagraph"/>
            <w:numPr>
              <w:ilvl w:val="0"/>
              <w:numId w:val="1"/>
            </w:numPr>
            <w:rPr>
              <w:rStyle w:val="PlaceholderText"/>
              <w:color w:val="0070C0"/>
            </w:rPr>
          </w:pPr>
          <w:r w:rsidRPr="00FA0B2A">
            <w:rPr>
              <w:rStyle w:val="PlaceholderText"/>
              <w:color w:val="0070C0"/>
            </w:rPr>
            <w:t>the operating of the automated process</w:t>
          </w:r>
        </w:p>
        <w:p w:rsidR="0071186E" w:rsidRPr="00FA0B2A" w:rsidRDefault="00617FA7">
          <w:pPr>
            <w:pStyle w:val="ListParagraph"/>
            <w:numPr>
              <w:ilvl w:val="0"/>
              <w:numId w:val="1"/>
            </w:numPr>
            <w:rPr>
              <w:rStyle w:val="PlaceholderText"/>
              <w:color w:val="0070C0"/>
            </w:rPr>
          </w:pPr>
          <w:r w:rsidRPr="00FA0B2A">
            <w:rPr>
              <w:rStyle w:val="PlaceholderText"/>
              <w:color w:val="0070C0"/>
            </w:rPr>
            <w:t>the updating of the automated process</w:t>
          </w:r>
        </w:p>
        <w:p w:rsidR="0071186E" w:rsidRPr="00FA0B2A" w:rsidRDefault="00617FA7">
          <w:pPr>
            <w:pStyle w:val="ListParagraph"/>
            <w:numPr>
              <w:ilvl w:val="0"/>
              <w:numId w:val="1"/>
            </w:numPr>
            <w:rPr>
              <w:rStyle w:val="PlaceholderText"/>
              <w:color w:val="0070C0"/>
            </w:rPr>
          </w:pPr>
          <w:r w:rsidRPr="00FA0B2A">
            <w:rPr>
              <w:rStyle w:val="PlaceholderText"/>
              <w:color w:val="0070C0"/>
            </w:rPr>
            <w:t>any other relevant function</w:t>
          </w:r>
        </w:p>
        <w:p w:rsidR="00010935" w:rsidRDefault="00617FA7">
          <w:pPr>
            <w:pStyle w:val="2A7FD5E6A611437084E7563D78A0485D"/>
          </w:pPr>
          <w:r w:rsidRPr="00FA0B2A">
            <w:rPr>
              <w:rStyle w:val="PlaceholderText"/>
              <w:color w:val="0070C0"/>
            </w:rPr>
            <w:t>Please state the owner of the validation.</w:t>
          </w:r>
        </w:p>
      </w:docPartBody>
    </w:docPart>
    <w:docPart>
      <w:docPartPr>
        <w:name w:val="A5CD7905EAED43768A59FADB13656C88"/>
        <w:category>
          <w:name w:val="General"/>
          <w:gallery w:val="placeholder"/>
        </w:category>
        <w:types>
          <w:type w:val="bbPlcHdr"/>
        </w:types>
        <w:behaviors>
          <w:behavior w:val="content"/>
        </w:behaviors>
        <w:guid w:val="{EAAD3D12-B1C0-4CB2-9E98-05ABAEC2DBF5}"/>
      </w:docPartPr>
      <w:docPartBody>
        <w:p w:rsidR="00010935" w:rsidRDefault="00617FA7">
          <w:pPr>
            <w:pStyle w:val="A5CD7905EAED43768A59FADB13656C88"/>
          </w:pPr>
          <w:r w:rsidRPr="00FA0B2A">
            <w:rPr>
              <w:rStyle w:val="PlaceholderText"/>
              <w:color w:val="0070C0"/>
            </w:rPr>
            <w:t>Please describe the intended use of your automated process.</w:t>
          </w:r>
          <w:r>
            <w:rPr>
              <w:rStyle w:val="PlaceholderText"/>
              <w:color w:val="0070C0"/>
            </w:rPr>
            <w:t xml:space="preserve"> The intended use is meant to provide a complete picture of the software functionality and its purpose within the process. Specifically, describe and explain how the software fits into the overall process it is automating, what the software does, what one can expect of the software, and how much one can rely on the software to design, produce, and maintain safe medical devices. The intended use is a key tool used to understand what potential risks are associated with the use of the software.</w:t>
          </w:r>
          <w:r>
            <w:rPr>
              <w:rStyle w:val="PlaceholderText"/>
              <w:color w:val="0070C0"/>
            </w:rPr>
            <w:br/>
          </w:r>
        </w:p>
      </w:docPartBody>
    </w:docPart>
    <w:docPart>
      <w:docPartPr>
        <w:name w:val="DE0DE38B7E5C4069841778DD928F2882"/>
        <w:category>
          <w:name w:val="General"/>
          <w:gallery w:val="placeholder"/>
        </w:category>
        <w:types>
          <w:type w:val="bbPlcHdr"/>
        </w:types>
        <w:behaviors>
          <w:behavior w:val="content"/>
        </w:behaviors>
        <w:guid w:val="{738D1F1D-824E-49E8-915A-BF7D470DFE58}"/>
      </w:docPartPr>
      <w:docPartBody>
        <w:p w:rsidR="00010935" w:rsidRDefault="00617FA7">
          <w:pPr>
            <w:pStyle w:val="DE0DE38B7E5C4069841778DD928F2882"/>
          </w:pPr>
          <w:r w:rsidRPr="00FA0B2A">
            <w:rPr>
              <w:rStyle w:val="PlaceholderText"/>
              <w:color w:val="0070C0"/>
            </w:rPr>
            <w:t xml:space="preserve">If applicable, insert a risk assessment according to </w:t>
          </w:r>
          <w:r w:rsidRPr="00071242">
            <w:rPr>
              <w:rStyle w:val="PlaceholderText"/>
              <w:color w:val="0070C0"/>
            </w:rPr>
            <w:t xml:space="preserve">DP-30.10 Perform Risk Management </w:t>
          </w:r>
          <w:r w:rsidRPr="00FA0B2A">
            <w:rPr>
              <w:rStyle w:val="PlaceholderText"/>
              <w:color w:val="0070C0"/>
            </w:rPr>
            <w:t>or a different risk assessment in line with ISO 14971.</w:t>
          </w:r>
        </w:p>
      </w:docPartBody>
    </w:docPart>
    <w:docPart>
      <w:docPartPr>
        <w:name w:val="48B701B13B104953B82510275532F595"/>
        <w:category>
          <w:name w:val="General"/>
          <w:gallery w:val="placeholder"/>
        </w:category>
        <w:types>
          <w:type w:val="bbPlcHdr"/>
        </w:types>
        <w:behaviors>
          <w:behavior w:val="content"/>
        </w:behaviors>
        <w:guid w:val="{337B999B-FD9C-4369-BD69-A92067BC110F}"/>
      </w:docPartPr>
      <w:docPartBody>
        <w:p w:rsidR="00010935" w:rsidRDefault="00617FA7">
          <w:pPr>
            <w:pStyle w:val="48B701B13B104953B82510275532F595"/>
          </w:pPr>
          <w:r w:rsidRPr="00FA0B2A">
            <w:rPr>
              <w:rStyle w:val="PlaceholderText"/>
              <w:color w:val="0070C0"/>
            </w:rPr>
            <w:t>Please state a rationale for the level of detail and effort that you intend to apply to this validation, based on the initial risk analysis and complexity of the process. Please refer to the activities to be included in the various phases.</w:t>
          </w:r>
        </w:p>
      </w:docPartBody>
    </w:docPart>
    <w:docPart>
      <w:docPartPr>
        <w:name w:val="39CC350136BB4BF7A651E47C023DDF69"/>
        <w:category>
          <w:name w:val="General"/>
          <w:gallery w:val="placeholder"/>
        </w:category>
        <w:types>
          <w:type w:val="bbPlcHdr"/>
        </w:types>
        <w:behaviors>
          <w:behavior w:val="content"/>
        </w:behaviors>
        <w:guid w:val="{94B60024-892B-4E72-97C2-C967A7DFAB48}"/>
      </w:docPartPr>
      <w:docPartBody>
        <w:p w:rsidR="00010935" w:rsidRDefault="00617FA7">
          <w:pPr>
            <w:pStyle w:val="39CC350136BB4BF7A651E47C023DDF69"/>
          </w:pPr>
          <w:r w:rsidRPr="00450AAD">
            <w:rPr>
              <w:rStyle w:val="PlaceholderText"/>
              <w:color w:val="0070C0"/>
            </w:rPr>
            <w:t>Please enter name</w:t>
          </w:r>
          <w:r w:rsidRPr="009C1D54">
            <w:rPr>
              <w:rStyle w:val="PlaceholderText"/>
            </w:rPr>
            <w:t>.</w:t>
          </w:r>
        </w:p>
      </w:docPartBody>
    </w:docPart>
    <w:docPart>
      <w:docPartPr>
        <w:name w:val="A875FA86610842E9AD04E8982FB25612"/>
        <w:category>
          <w:name w:val="General"/>
          <w:gallery w:val="placeholder"/>
        </w:category>
        <w:types>
          <w:type w:val="bbPlcHdr"/>
        </w:types>
        <w:behaviors>
          <w:behavior w:val="content"/>
        </w:behaviors>
        <w:guid w:val="{FFEC4A05-CAA4-412F-B08F-A38E898572AC}"/>
      </w:docPartPr>
      <w:docPartBody>
        <w:p w:rsidR="00010935" w:rsidRDefault="00617FA7">
          <w:pPr>
            <w:pStyle w:val="A875FA86610842E9AD04E8982FB25612"/>
          </w:pPr>
          <w:r w:rsidRPr="00450AAD">
            <w:rPr>
              <w:rStyle w:val="PlaceholderText"/>
              <w:color w:val="0070C0"/>
            </w:rPr>
            <w:t>Job title of originator</w:t>
          </w:r>
        </w:p>
      </w:docPartBody>
    </w:docPart>
    <w:docPart>
      <w:docPartPr>
        <w:name w:val="BA25F149B11D41B890543437B8A39640"/>
        <w:category>
          <w:name w:val="General"/>
          <w:gallery w:val="placeholder"/>
        </w:category>
        <w:types>
          <w:type w:val="bbPlcHdr"/>
        </w:types>
        <w:behaviors>
          <w:behavior w:val="content"/>
        </w:behaviors>
        <w:guid w:val="{6B9BBEF1-ACB7-4CC8-B085-7E71E9AA6EDC}"/>
      </w:docPartPr>
      <w:docPartBody>
        <w:p w:rsidR="00010935" w:rsidRDefault="00617FA7">
          <w:pPr>
            <w:pStyle w:val="BA25F149B11D41B890543437B8A39640"/>
          </w:pPr>
          <w:r w:rsidRPr="00450AAD">
            <w:rPr>
              <w:rStyle w:val="PlaceholderText"/>
              <w:color w:val="0070C0"/>
            </w:rPr>
            <w:t>Please enter name</w:t>
          </w:r>
          <w:r w:rsidRPr="009C1D54">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0097"/>
    <w:multiLevelType w:val="hybridMultilevel"/>
    <w:tmpl w:val="5182710C"/>
    <w:lvl w:ilvl="0" w:tplc="CF64E6D0">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37905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C8F"/>
    <w:rsid w:val="00010935"/>
    <w:rsid w:val="00024D95"/>
    <w:rsid w:val="00113307"/>
    <w:rsid w:val="001372F9"/>
    <w:rsid w:val="00154E8C"/>
    <w:rsid w:val="001B4326"/>
    <w:rsid w:val="001F340B"/>
    <w:rsid w:val="001F59EC"/>
    <w:rsid w:val="002B17B8"/>
    <w:rsid w:val="002B7BC9"/>
    <w:rsid w:val="002C17D7"/>
    <w:rsid w:val="00370B13"/>
    <w:rsid w:val="003807A2"/>
    <w:rsid w:val="00383400"/>
    <w:rsid w:val="003A389D"/>
    <w:rsid w:val="004177FD"/>
    <w:rsid w:val="004500DC"/>
    <w:rsid w:val="004A149F"/>
    <w:rsid w:val="0052127C"/>
    <w:rsid w:val="00547D05"/>
    <w:rsid w:val="00561A98"/>
    <w:rsid w:val="00591231"/>
    <w:rsid w:val="00617FA7"/>
    <w:rsid w:val="006A4CC4"/>
    <w:rsid w:val="0071186E"/>
    <w:rsid w:val="00744C8F"/>
    <w:rsid w:val="007F045F"/>
    <w:rsid w:val="007F1771"/>
    <w:rsid w:val="00827799"/>
    <w:rsid w:val="00904DB8"/>
    <w:rsid w:val="009869E4"/>
    <w:rsid w:val="00B54409"/>
    <w:rsid w:val="00BB4E3B"/>
    <w:rsid w:val="00C06370"/>
    <w:rsid w:val="00C473CF"/>
    <w:rsid w:val="00C54F2F"/>
    <w:rsid w:val="00CC6B54"/>
    <w:rsid w:val="00D17D3A"/>
    <w:rsid w:val="00D365E0"/>
    <w:rsid w:val="00D441E2"/>
    <w:rsid w:val="00DE7C16"/>
    <w:rsid w:val="00EA1A83"/>
    <w:rsid w:val="00F0446D"/>
    <w:rsid w:val="00F264C7"/>
    <w:rsid w:val="00F75D20"/>
    <w:rsid w:val="00F9311A"/>
    <w:rsid w:val="00FA0520"/>
    <w:rsid w:val="00FE470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4326"/>
    <w:rPr>
      <w:color w:val="808080"/>
    </w:rPr>
  </w:style>
  <w:style w:type="paragraph" w:customStyle="1" w:styleId="B1109B1955964EE28C679F7BECDEAB0E">
    <w:name w:val="B1109B1955964EE28C679F7BECDEAB0E"/>
  </w:style>
  <w:style w:type="paragraph" w:customStyle="1" w:styleId="A2C8289536914BC799A70D900DE7ADC5">
    <w:name w:val="A2C8289536914BC799A70D900DE7ADC5"/>
  </w:style>
  <w:style w:type="paragraph" w:styleId="ListParagraph">
    <w:name w:val="List Paragraph"/>
    <w:basedOn w:val="Normal"/>
    <w:uiPriority w:val="34"/>
    <w:qFormat/>
    <w:pPr>
      <w:spacing w:after="100" w:afterAutospacing="1" w:line="240" w:lineRule="atLeast"/>
      <w:ind w:left="720"/>
      <w:contextualSpacing/>
    </w:pPr>
    <w:rPr>
      <w:rFonts w:ascii="Arial" w:eastAsia="Times New Roman" w:hAnsi="Arial" w:cs="Arial"/>
      <w:sz w:val="20"/>
      <w:szCs w:val="24"/>
      <w:lang w:val="en-US" w:eastAsia="en-US"/>
    </w:rPr>
  </w:style>
  <w:style w:type="paragraph" w:customStyle="1" w:styleId="DE6FBD79DDE24BDDBE7616F821A9500D">
    <w:name w:val="DE6FBD79DDE24BDDBE7616F821A9500D"/>
  </w:style>
  <w:style w:type="paragraph" w:customStyle="1" w:styleId="2A7FD5E6A611437084E7563D78A0485D">
    <w:name w:val="2A7FD5E6A611437084E7563D78A0485D"/>
  </w:style>
  <w:style w:type="paragraph" w:customStyle="1" w:styleId="A5CD7905EAED43768A59FADB13656C88">
    <w:name w:val="A5CD7905EAED43768A59FADB13656C88"/>
  </w:style>
  <w:style w:type="paragraph" w:customStyle="1" w:styleId="D257E65999784DD08B31A7B86589DE22">
    <w:name w:val="D257E65999784DD08B31A7B86589DE22"/>
  </w:style>
  <w:style w:type="paragraph" w:customStyle="1" w:styleId="DE0DE38B7E5C4069841778DD928F2882">
    <w:name w:val="DE0DE38B7E5C4069841778DD928F2882"/>
  </w:style>
  <w:style w:type="paragraph" w:customStyle="1" w:styleId="48B701B13B104953B82510275532F595">
    <w:name w:val="48B701B13B104953B82510275532F595"/>
  </w:style>
  <w:style w:type="paragraph" w:customStyle="1" w:styleId="39CC350136BB4BF7A651E47C023DDF69">
    <w:name w:val="39CC350136BB4BF7A651E47C023DDF69"/>
  </w:style>
  <w:style w:type="paragraph" w:customStyle="1" w:styleId="A875FA86610842E9AD04E8982FB25612">
    <w:name w:val="A875FA86610842E9AD04E8982FB25612"/>
  </w:style>
  <w:style w:type="paragraph" w:customStyle="1" w:styleId="BA25F149B11D41B890543437B8A39640">
    <w:name w:val="BA25F149B11D41B890543437B8A39640"/>
  </w:style>
  <w:style w:type="paragraph" w:customStyle="1" w:styleId="3638682742E045A78020A26516D37A76">
    <w:name w:val="3638682742E045A78020A26516D37A76"/>
  </w:style>
  <w:style w:type="paragraph" w:customStyle="1" w:styleId="465D3BB0A60645FCA0FA08E958C55331">
    <w:name w:val="465D3BB0A60645FCA0FA08E958C55331"/>
  </w:style>
  <w:style w:type="paragraph" w:customStyle="1" w:styleId="A1B65CB9282C48D493E79F7379C2E78A">
    <w:name w:val="A1B65CB9282C48D493E79F7379C2E78A"/>
  </w:style>
  <w:style w:type="paragraph" w:customStyle="1" w:styleId="666686E62DFB4040A1E108C2BD2E37D7">
    <w:name w:val="666686E62DFB4040A1E108C2BD2E37D7"/>
  </w:style>
  <w:style w:type="paragraph" w:customStyle="1" w:styleId="5F19357D3BEA4510A56A13F439B831A2">
    <w:name w:val="5F19357D3BEA4510A56A13F439B831A2"/>
  </w:style>
  <w:style w:type="paragraph" w:customStyle="1" w:styleId="A7471CF9988E4522AAD53CA42373E71B">
    <w:name w:val="A7471CF9988E4522AAD53CA42373E71B"/>
  </w:style>
  <w:style w:type="paragraph" w:customStyle="1" w:styleId="6B4BFD45B555440CB0E08C5C009D6C7D">
    <w:name w:val="6B4BFD45B555440CB0E08C5C009D6C7D"/>
    <w:rsid w:val="002C17D7"/>
  </w:style>
  <w:style w:type="paragraph" w:customStyle="1" w:styleId="C28D92BDED144E03B20A046CDBF33C69">
    <w:name w:val="C28D92BDED144E03B20A046CDBF33C69"/>
    <w:rsid w:val="009869E4"/>
  </w:style>
  <w:style w:type="paragraph" w:customStyle="1" w:styleId="ECA048AC19464921A08FDB50B0D411CE">
    <w:name w:val="ECA048AC19464921A08FDB50B0D411CE"/>
    <w:rsid w:val="009869E4"/>
  </w:style>
  <w:style w:type="paragraph" w:customStyle="1" w:styleId="69DE4D2BD5174A4B9A198DE7C5CCAC17">
    <w:name w:val="69DE4D2BD5174A4B9A198DE7C5CCAC17"/>
    <w:rsid w:val="003807A2"/>
    <w:rPr>
      <w:kern w:val="2"/>
      <w14:ligatures w14:val="standardContextual"/>
    </w:rPr>
  </w:style>
  <w:style w:type="paragraph" w:customStyle="1" w:styleId="53BD8F6A1CC34870AD8E5F921E6E0C06">
    <w:name w:val="53BD8F6A1CC34870AD8E5F921E6E0C06"/>
    <w:rsid w:val="003807A2"/>
    <w:rPr>
      <w:kern w:val="2"/>
      <w14:ligatures w14:val="standardContextual"/>
    </w:rPr>
  </w:style>
  <w:style w:type="paragraph" w:customStyle="1" w:styleId="AA4E89B9A81F465499DB2FECE636FDCC">
    <w:name w:val="AA4E89B9A81F465499DB2FECE636FDCC"/>
    <w:rsid w:val="003807A2"/>
    <w:rPr>
      <w:kern w:val="2"/>
      <w14:ligatures w14:val="standardContextual"/>
    </w:rPr>
  </w:style>
  <w:style w:type="paragraph" w:customStyle="1" w:styleId="A9B37F429DDE4155992ED73994564DEE">
    <w:name w:val="A9B37F429DDE4155992ED73994564DEE"/>
    <w:rsid w:val="003807A2"/>
    <w:rPr>
      <w:kern w:val="2"/>
      <w14:ligatures w14:val="standardContextual"/>
    </w:rPr>
  </w:style>
  <w:style w:type="paragraph" w:customStyle="1" w:styleId="8E420250B040410694868D05D1854E54">
    <w:name w:val="8E420250B040410694868D05D1854E54"/>
    <w:rsid w:val="003807A2"/>
    <w:rPr>
      <w:kern w:val="2"/>
      <w14:ligatures w14:val="standardContextual"/>
    </w:rPr>
  </w:style>
  <w:style w:type="paragraph" w:customStyle="1" w:styleId="29B5F1D93C3F42709270E2CBED431BFB">
    <w:name w:val="29B5F1D93C3F42709270E2CBED431BFB"/>
    <w:rsid w:val="003807A2"/>
    <w:rPr>
      <w:kern w:val="2"/>
      <w14:ligatures w14:val="standardContextual"/>
    </w:rPr>
  </w:style>
  <w:style w:type="paragraph" w:customStyle="1" w:styleId="45341FECC5B94C0A8FCDEC61362CB1A0">
    <w:name w:val="45341FECC5B94C0A8FCDEC61362CB1A0"/>
    <w:rsid w:val="003807A2"/>
    <w:rPr>
      <w:kern w:val="2"/>
      <w14:ligatures w14:val="standardContextual"/>
    </w:rPr>
  </w:style>
  <w:style w:type="paragraph" w:customStyle="1" w:styleId="08503F94B1F14B5EB882C75D47743E1C">
    <w:name w:val="08503F94B1F14B5EB882C75D47743E1C"/>
    <w:rsid w:val="003807A2"/>
    <w:rPr>
      <w:kern w:val="2"/>
      <w14:ligatures w14:val="standardContextual"/>
    </w:rPr>
  </w:style>
  <w:style w:type="paragraph" w:customStyle="1" w:styleId="9849E1E9AB854555B67C7F6E697175A2">
    <w:name w:val="9849E1E9AB854555B67C7F6E697175A2"/>
    <w:rsid w:val="003807A2"/>
    <w:rPr>
      <w:kern w:val="2"/>
      <w14:ligatures w14:val="standardContextual"/>
    </w:rPr>
  </w:style>
  <w:style w:type="paragraph" w:customStyle="1" w:styleId="2F3D8B108625481485714ADDA7880B04">
    <w:name w:val="2F3D8B108625481485714ADDA7880B04"/>
    <w:rsid w:val="003807A2"/>
    <w:rPr>
      <w:kern w:val="2"/>
      <w14:ligatures w14:val="standardContextual"/>
    </w:rPr>
  </w:style>
  <w:style w:type="paragraph" w:customStyle="1" w:styleId="3B43F9D7199B478C9A81A080FDD8BC30">
    <w:name w:val="3B43F9D7199B478C9A81A080FDD8BC30"/>
    <w:rsid w:val="003807A2"/>
    <w:rPr>
      <w:kern w:val="2"/>
      <w14:ligatures w14:val="standardContextual"/>
    </w:rPr>
  </w:style>
  <w:style w:type="paragraph" w:customStyle="1" w:styleId="FE0D46C20D1D4BD3BA2CBCE688CC25A6">
    <w:name w:val="FE0D46C20D1D4BD3BA2CBCE688CC25A6"/>
    <w:rsid w:val="003807A2"/>
    <w:rPr>
      <w:kern w:val="2"/>
      <w14:ligatures w14:val="standardContextual"/>
    </w:rPr>
  </w:style>
  <w:style w:type="paragraph" w:customStyle="1" w:styleId="443B9E0780954547B003096E7DC9B0E7">
    <w:name w:val="443B9E0780954547B003096E7DC9B0E7"/>
    <w:rsid w:val="003807A2"/>
    <w:rPr>
      <w:kern w:val="2"/>
      <w14:ligatures w14:val="standardContextual"/>
    </w:rPr>
  </w:style>
  <w:style w:type="paragraph" w:customStyle="1" w:styleId="74679DCB4D2241BFBB1A68E51ED9B2DD">
    <w:name w:val="74679DCB4D2241BFBB1A68E51ED9B2DD"/>
    <w:rsid w:val="003807A2"/>
    <w:rPr>
      <w:kern w:val="2"/>
      <w14:ligatures w14:val="standardContextual"/>
    </w:rPr>
  </w:style>
  <w:style w:type="paragraph" w:customStyle="1" w:styleId="EA2DB0AE480B4FFEBAA0C071DF2D33AD">
    <w:name w:val="EA2DB0AE480B4FFEBAA0C071DF2D33AD"/>
    <w:rsid w:val="003807A2"/>
    <w:rPr>
      <w:kern w:val="2"/>
      <w14:ligatures w14:val="standardContextual"/>
    </w:rPr>
  </w:style>
  <w:style w:type="paragraph" w:customStyle="1" w:styleId="88711FD13B35450F90285AB67BC6FAAA">
    <w:name w:val="88711FD13B35450F90285AB67BC6FAAA"/>
    <w:rsid w:val="003807A2"/>
    <w:rPr>
      <w:kern w:val="2"/>
      <w14:ligatures w14:val="standardContextual"/>
    </w:rPr>
  </w:style>
  <w:style w:type="paragraph" w:customStyle="1" w:styleId="ACEEDEE59BC743EA91F4C67C4E9F1ECE">
    <w:name w:val="ACEEDEE59BC743EA91F4C67C4E9F1ECE"/>
    <w:rsid w:val="003807A2"/>
    <w:rPr>
      <w:kern w:val="2"/>
      <w14:ligatures w14:val="standardContextual"/>
    </w:rPr>
  </w:style>
  <w:style w:type="paragraph" w:customStyle="1" w:styleId="9F8F37A1C5DF4D8B96BF15EBF0870CAE">
    <w:name w:val="9F8F37A1C5DF4D8B96BF15EBF0870CAE"/>
    <w:rsid w:val="003807A2"/>
    <w:rPr>
      <w:kern w:val="2"/>
      <w14:ligatures w14:val="standardContextual"/>
    </w:rPr>
  </w:style>
  <w:style w:type="paragraph" w:customStyle="1" w:styleId="2554103D531B4007B18485AE36B23144">
    <w:name w:val="2554103D531B4007B18485AE36B23144"/>
    <w:rsid w:val="003807A2"/>
    <w:rPr>
      <w:kern w:val="2"/>
      <w14:ligatures w14:val="standardContextual"/>
    </w:rPr>
  </w:style>
  <w:style w:type="paragraph" w:customStyle="1" w:styleId="486382CC8DC34F7090CE2E675E8B43C6">
    <w:name w:val="486382CC8DC34F7090CE2E675E8B43C6"/>
    <w:rsid w:val="003807A2"/>
    <w:rPr>
      <w:kern w:val="2"/>
      <w14:ligatures w14:val="standardContextual"/>
    </w:rPr>
  </w:style>
  <w:style w:type="paragraph" w:customStyle="1" w:styleId="16D4A3DE51F34ADFBF0FD640536CC76F">
    <w:name w:val="16D4A3DE51F34ADFBF0FD640536CC76F"/>
    <w:rsid w:val="001B4326"/>
    <w:rPr>
      <w:kern w:val="2"/>
      <w14:ligatures w14:val="standardContextual"/>
    </w:rPr>
  </w:style>
  <w:style w:type="paragraph" w:customStyle="1" w:styleId="4C2B1177C277411CA76A7E154FB7CC8C">
    <w:name w:val="4C2B1177C277411CA76A7E154FB7CC8C"/>
    <w:rsid w:val="001B4326"/>
    <w:rPr>
      <w:kern w:val="2"/>
      <w14:ligatures w14:val="standardContextual"/>
    </w:rPr>
  </w:style>
  <w:style w:type="paragraph" w:customStyle="1" w:styleId="8E958B8418EB4444BFEFD4A517EF9FA1">
    <w:name w:val="8E958B8418EB4444BFEFD4A517EF9FA1"/>
    <w:rsid w:val="001B4326"/>
    <w:rPr>
      <w:kern w:val="2"/>
      <w14:ligatures w14:val="standardContextual"/>
    </w:rPr>
  </w:style>
  <w:style w:type="paragraph" w:customStyle="1" w:styleId="AF9349ADD3434641A7C4002FA3993A76">
    <w:name w:val="AF9349ADD3434641A7C4002FA3993A76"/>
    <w:rsid w:val="001B4326"/>
    <w:rPr>
      <w:kern w:val="2"/>
      <w14:ligatures w14:val="standardContextual"/>
    </w:rPr>
  </w:style>
  <w:style w:type="paragraph" w:customStyle="1" w:styleId="833773D31C00413881659F39CF8FD3C5">
    <w:name w:val="833773D31C00413881659F39CF8FD3C5"/>
    <w:rsid w:val="001B4326"/>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rainlab">
  <a:themeElements>
    <a:clrScheme name="Brainlab">
      <a:dk1>
        <a:sysClr val="windowText" lastClr="000000"/>
      </a:dk1>
      <a:lt1>
        <a:sysClr val="window" lastClr="FFFFFF"/>
      </a:lt1>
      <a:dk2>
        <a:srgbClr val="6A747C"/>
      </a:dk2>
      <a:lt2>
        <a:srgbClr val="EEECE1"/>
      </a:lt2>
      <a:accent1>
        <a:srgbClr val="00AEDB"/>
      </a:accent1>
      <a:accent2>
        <a:srgbClr val="FFE716"/>
      </a:accent2>
      <a:accent3>
        <a:srgbClr val="C3CF21"/>
      </a:accent3>
      <a:accent4>
        <a:srgbClr val="EE2375"/>
      </a:accent4>
      <a:accent5>
        <a:srgbClr val="F78F1E"/>
      </a:accent5>
      <a:accent6>
        <a:srgbClr val="455560"/>
      </a:accent6>
      <a:hlink>
        <a:srgbClr val="6A747C"/>
      </a:hlink>
      <a:folHlink>
        <a:srgbClr val="B2B7BB"/>
      </a:folHlink>
    </a:clrScheme>
    <a:fontScheme name="Brainlab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2CA728E7EAD54480B2F701FAF97021" ma:contentTypeVersion="69" ma:contentTypeDescription="Create a new document." ma:contentTypeScope="" ma:versionID="5f87188effa5f41e1da140e109d170f4">
  <xsd:schema xmlns:xsd="http://www.w3.org/2001/XMLSchema" xmlns:xs="http://www.w3.org/2001/XMLSchema" xmlns:p="http://schemas.microsoft.com/office/2006/metadata/properties" xmlns:ns1="6ab12607-149c-43f1-8efc-852aa431c742" targetNamespace="http://schemas.microsoft.com/office/2006/metadata/properties" ma:root="true" ma:fieldsID="3319b58f3b58425129bbe019c51f73c3" ns1:_="">
    <xsd:import namespace="6ab12607-149c-43f1-8efc-852aa431c742"/>
    <xsd:element name="properties">
      <xsd:complexType>
        <xsd:sequence>
          <xsd:element name="documentManagement">
            <xsd:complexType>
              <xsd:all>
                <xsd:element ref="ns1:Document_x0020_ID" minOccurs="0"/>
                <xsd:element ref="ns1:Revision" minOccurs="0"/>
                <xsd:element ref="ns1:Change_x0020_Description" minOccurs="0"/>
                <xsd:element ref="ns1:Language" minOccurs="0"/>
                <xsd:element ref="ns1:Originator" minOccurs="0"/>
                <xsd:element ref="ns1:Originated" minOccurs="0"/>
                <xsd:element ref="ns1:DocControl" minOccurs="0"/>
                <xsd:element ref="ns1:Controlled" minOccurs="0"/>
                <xsd:element ref="ns1:DocControlOutcome" minOccurs="0"/>
                <xsd:element ref="ns1:Approver" minOccurs="0"/>
                <xsd:element ref="ns1:Approved" minOccurs="0"/>
                <xsd:element ref="ns1:ApprovalOutcome" minOccurs="0"/>
                <xsd:element ref="ns1:wfHistoryLink" minOccurs="0"/>
                <xsd:element ref="ns1:wfTranslationDocumentationLink" minOccurs="0"/>
                <xsd:element ref="ns1:wfStatus" minOccurs="0"/>
                <xsd:element ref="ns1:Document_x0020_ID_x003a_SubsectionLookup" minOccurs="0"/>
                <xsd:element ref="ns1:Document_x0020_ID_x003a_SectionLookup" minOccurs="0"/>
                <xsd:element ref="ns1:Comment" minOccurs="0"/>
                <xsd:element ref="ns1:DocumentID" minOccurs="0"/>
                <xsd:element ref="ns1:FullName" minOccurs="0"/>
                <xsd:element ref="ns1:Obsole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2607-149c-43f1-8efc-852aa431c742" elementFormDefault="qualified">
    <xsd:import namespace="http://schemas.microsoft.com/office/2006/documentManagement/types"/>
    <xsd:import namespace="http://schemas.microsoft.com/office/infopath/2007/PartnerControls"/>
    <xsd:element name="Document_x0020_ID" ma:index="0" nillable="true" ma:displayName="Document ID" ma:indexed="true" ma:list="305abefa-4faf-4e7c-8f80-78ed06a71f1f" ma:internalName="Document_x0020_ID" ma:readOnly="false" ma:showField="Identification" ma:web="83b2ffef-b3d3-4b14-8815-14df3893feba">
      <xsd:simpleType>
        <xsd:restriction base="dms:Lookup"/>
      </xsd:simpleType>
    </xsd:element>
    <xsd:element name="Revision" ma:index="2" nillable="true" ma:displayName="Revision" ma:decimals="0" ma:internalName="Revision" ma:readOnly="false">
      <xsd:simpleType>
        <xsd:restriction base="dms:Number">
          <xsd:minInclusive value="1"/>
        </xsd:restriction>
      </xsd:simpleType>
    </xsd:element>
    <xsd:element name="Change_x0020_Description" ma:index="3" nillable="true" ma:displayName="Change Description" ma:internalName="Change_x0020_Description" ma:readOnly="false">
      <xsd:simpleType>
        <xsd:restriction base="dms:Note"/>
      </xsd:simpleType>
    </xsd:element>
    <xsd:element name="Language" ma:index="4" nillable="true" ma:displayName="Language" ma:internalName="Language" ma:readOnly="false">
      <xsd:simpleType>
        <xsd:restriction base="dms:Text">
          <xsd:maxLength value="255"/>
        </xsd:restriction>
      </xsd:simpleType>
    </xsd:element>
    <xsd:element name="Originator" ma:index="5" nillable="true" ma:displayName="Originator" ma:list="UserInfo" ma:SharePointGroup="0" ma:internalName="Origin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riginated" ma:index="6" nillable="true" ma:displayName="Originated" ma:format="DateTime" ma:internalName="Originated" ma:readOnly="false">
      <xsd:simpleType>
        <xsd:restriction base="dms:DateTime"/>
      </xsd:simpleType>
    </xsd:element>
    <xsd:element name="DocControl" ma:index="7" nillable="true" ma:displayName="DocControl" ma:list="UserInfo" ma:SharePointGroup="0" ma:internalName="DocControl"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olled" ma:index="8" nillable="true" ma:displayName="Controlled" ma:format="DateTime" ma:internalName="Controlled" ma:readOnly="false">
      <xsd:simpleType>
        <xsd:restriction base="dms:DateTime"/>
      </xsd:simpleType>
    </xsd:element>
    <xsd:element name="DocControlOutcome" ma:index="9" nillable="true" ma:displayName="DocControlOutcome" ma:internalName="DocControlOutcome" ma:readOnly="false">
      <xsd:simpleType>
        <xsd:restriction base="dms:Text">
          <xsd:maxLength value="255"/>
        </xsd:restriction>
      </xsd:simpleType>
    </xsd:element>
    <xsd:element name="Approver" ma:index="10" nillable="true" ma:displayName="Approver" ma:list="UserInfo" ma:SharePointGroup="0" ma:internalName="Approv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d" ma:index="11" nillable="true" ma:displayName="Approved" ma:format="DateTime" ma:internalName="Approved" ma:readOnly="false">
      <xsd:simpleType>
        <xsd:restriction base="dms:DateTime"/>
      </xsd:simpleType>
    </xsd:element>
    <xsd:element name="ApprovalOutcome" ma:index="12" nillable="true" ma:displayName="ApprovalOutcome" ma:internalName="ApprovalOutcome" ma:readOnly="false">
      <xsd:simpleType>
        <xsd:restriction base="dms:Text">
          <xsd:maxLength value="255"/>
        </xsd:restriction>
      </xsd:simpleType>
    </xsd:element>
    <xsd:element name="wfHistoryLink" ma:index="13" nillable="true" ma:displayName="wfHistoryLink" ma:internalName="wfHistoryLink" ma:readOnly="false">
      <xsd:simpleType>
        <xsd:restriction base="dms:Note"/>
      </xsd:simpleType>
    </xsd:element>
    <xsd:element name="wfTranslationDocumentationLink" ma:index="14" nillable="true" ma:displayName="wfTranslationDocumentationLink" ma:internalName="wfTranslationDocumentationLink">
      <xsd:simpleType>
        <xsd:restriction base="dms:Note"/>
      </xsd:simpleType>
    </xsd:element>
    <xsd:element name="wfStatus" ma:index="15" nillable="true" ma:displayName="wfStatus" ma:format="Dropdown" ma:internalName="wfStatus" ma:readOnly="false">
      <xsd:simpleType>
        <xsd:restriction base="dms:Choice">
          <xsd:enumeration value="Released"/>
          <xsd:enumeration value="Termination requested"/>
          <xsd:enumeration value="Terminated"/>
        </xsd:restriction>
      </xsd:simpleType>
    </xsd:element>
    <xsd:element name="Document_x0020_ID_x003a_SubsectionLookup" ma:index="22" nillable="true" ma:displayName="Subsection" ma:list="305abefa-4faf-4e7c-8f80-78ed06a71f1f" ma:internalName="Document_x0020_ID_x003a_SubsectionLookup" ma:readOnly="true" ma:showField="SubsectionLookup" ma:web="83b2ffef-b3d3-4b14-8815-14df3893feba">
      <xsd:simpleType>
        <xsd:restriction base="dms:Lookup"/>
      </xsd:simpleType>
    </xsd:element>
    <xsd:element name="Document_x0020_ID_x003a_SectionLookup" ma:index="23" nillable="true" ma:displayName="Section" ma:list="305abefa-4faf-4e7c-8f80-78ed06a71f1f" ma:internalName="Document_x0020_ID_x003a_SectionLookup" ma:readOnly="true" ma:showField="SectionLookup" ma:web="83b2ffef-b3d3-4b14-8815-14df3893feba">
      <xsd:simpleType>
        <xsd:restriction base="dms:Lookup"/>
      </xsd:simpleType>
    </xsd:element>
    <xsd:element name="Comment" ma:index="26" nillable="true" ma:displayName="Comment" ma:internalName="Comment">
      <xsd:simpleType>
        <xsd:restriction base="dms:Note"/>
      </xsd:simpleType>
    </xsd:element>
    <xsd:element name="DocumentID" ma:index="27" nillable="true" ma:displayName="DocumentID" ma:internalName="DocumentID">
      <xsd:simpleType>
        <xsd:restriction base="dms:Text">
          <xsd:maxLength value="255"/>
        </xsd:restriction>
      </xsd:simpleType>
    </xsd:element>
    <xsd:element name="FullName" ma:index="28" nillable="true" ma:displayName="FullName" ma:internalName="FullName">
      <xsd:simpleType>
        <xsd:restriction base="dms:Text">
          <xsd:maxLength value="255"/>
        </xsd:restriction>
      </xsd:simpleType>
    </xsd:element>
    <xsd:element name="Obsolete" ma:index="29" nillable="true" ma:displayName="Obsolete" ma:default="0" ma:internalName="Obsolet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2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Revision xmlns="6ab12607-149c-43f1-8efc-852aa431c742">6</Revision>
    <Approver xmlns="6ab12607-149c-43f1-8efc-852aa431c742">
      <UserInfo>
        <DisplayName>Henrik Wist</DisplayName>
        <AccountId>79</AccountId>
        <AccountType/>
      </UserInfo>
    </Approver>
    <Originated xmlns="6ab12607-149c-43f1-8efc-852aa431c742">2015-04-16T22:00:00+00:00</Originated>
    <Document_x0020_ID xmlns="6ab12607-149c-43f1-8efc-852aa431c742">2054</Document_x0020_ID>
    <Change_x0020_Description xmlns="6ab12607-149c-43f1-8efc-852aa431c742">No Change History available since the document release process was followed according to the paper-based Document Control procedure.</Change_x0020_Description>
    <Originator xmlns="6ab12607-149c-43f1-8efc-852aa431c742">
      <UserInfo>
        <DisplayName>Henrik Wist</DisplayName>
        <AccountId>79</AccountId>
        <AccountType/>
      </UserInfo>
    </Originator>
    <Obsolete xmlns="6ab12607-149c-43f1-8efc-852aa431c742">false</Obsolete>
    <DocControl xmlns="6ab12607-149c-43f1-8efc-852aa431c742">
      <UserInfo>
        <DisplayName>Valerie Ehlert</DisplayName>
        <AccountId>1811</AccountId>
        <AccountType/>
      </UserInfo>
    </DocControl>
    <Comment xmlns="6ab12607-149c-43f1-8efc-852aa431c742">Initial migration to the "eDocControl" environment from \\destore\universal\Office\Template.
The Approver was set according to the original document approval sheet.
At the time of Migration FORM 09-292 Rev. 6 was valid and current.</Comment>
    <ApprovalOutcome xmlns="6ab12607-149c-43f1-8efc-852aa431c742">Handwritten signature on paper approval sheet</ApprovalOutcome>
    <Language xmlns="6ab12607-149c-43f1-8efc-852aa431c742">EN</Language>
    <DocControlOutcome xmlns="6ab12607-149c-43f1-8efc-852aa431c742">Handwritten signature on paper approval sheet</DocControlOutcome>
    <FullName xmlns="6ab12607-149c-43f1-8efc-852aa431c742">Automated Process Validation Plan and Report.dotx</FullName>
    <wfHistoryLink xmlns="6ab12607-149c-43f1-8efc-852aa431c742">​No Workflow History available since the document release process was followed according to the paper-based Document Control procedure.</wfHistoryLink>
    <wfStatus xmlns="6ab12607-149c-43f1-8efc-852aa431c742">Released</wfStatus>
    <wfTranslationDocumentationLink xmlns="6ab12607-149c-43f1-8efc-852aa431c742" xsi:nil="true"/>
    <DocumentID xmlns="6ab12607-149c-43f1-8efc-852aa431c742">FORM 09-292</DocumentID>
    <Controlled xmlns="6ab12607-149c-43f1-8efc-852aa431c742">2015-04-16T22:00:00+00:00</Controlled>
    <Approved xmlns="6ab12607-149c-43f1-8efc-852aa431c742">2015-04-16T22:00:00+00:00</Approved>
  </documentManagement>
</p:properties>
</file>

<file path=customXml/itemProps1.xml><?xml version="1.0" encoding="utf-8"?>
<ds:datastoreItem xmlns:ds="http://schemas.openxmlformats.org/officeDocument/2006/customXml" ds:itemID="{89F3C186-911B-46A6-BD35-57F2EEF9B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12607-149c-43f1-8efc-852aa431c7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119C85-D0FE-40C2-92CD-1FFE436450A7}">
  <ds:schemaRefs>
    <ds:schemaRef ds:uri="http://schemas.microsoft.com/sharepoint/v3/contenttype/forms"/>
  </ds:schemaRefs>
</ds:datastoreItem>
</file>

<file path=customXml/itemProps3.xml><?xml version="1.0" encoding="utf-8"?>
<ds:datastoreItem xmlns:ds="http://schemas.openxmlformats.org/officeDocument/2006/customXml" ds:itemID="{63AAC102-13ED-408A-8097-FCEA67C4F9C0}">
  <ds:schemaRefs>
    <ds:schemaRef ds:uri="http://schemas.openxmlformats.org/officeDocument/2006/bibliography"/>
  </ds:schemaRefs>
</ds:datastoreItem>
</file>

<file path=customXml/itemProps4.xml><?xml version="1.0" encoding="utf-8"?>
<ds:datastoreItem xmlns:ds="http://schemas.openxmlformats.org/officeDocument/2006/customXml" ds:itemID="{8577455C-CE4E-457E-87BA-5C80B60F11E2}">
  <ds:schemaRefs>
    <ds:schemaRef ds:uri="http://schemas.microsoft.com/office/2006/metadata/properties"/>
    <ds:schemaRef ds:uri="6ab12607-149c-43f1-8efc-852aa431c742"/>
  </ds:schemaRefs>
</ds:datastoreItem>
</file>

<file path=docProps/app.xml><?xml version="1.0" encoding="utf-8"?>
<Properties xmlns="http://schemas.openxmlformats.org/officeDocument/2006/extended-properties" xmlns:vt="http://schemas.openxmlformats.org/officeDocument/2006/docPropsVTypes">
  <Template>template.dotx</Template>
  <TotalTime>7</TotalTime>
  <Pages>7</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Automated Process Validation Plan and Report</vt:lpstr>
    </vt:vector>
  </TitlesOfParts>
  <Company>Brainlab</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Process Validation Plan and Report</dc:title>
  <dc:subject>FORM 09-292 Rev. 6</dc:subject>
  <dc:creator>Mathias Kogler</dc:creator>
  <cp:keywords>April 17, 2015</cp:keywords>
  <cp:lastModifiedBy>Sara Leibfarth</cp:lastModifiedBy>
  <cp:revision>146</cp:revision>
  <cp:lastPrinted>2011-02-24T09:31:00Z</cp:lastPrinted>
  <dcterms:created xsi:type="dcterms:W3CDTF">2023-07-24T09:23:00Z</dcterms:created>
  <dcterms:modified xsi:type="dcterms:W3CDTF">2025-11-27T09:16:00Z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0x010100472CA728E7EAD54480B2F701FAF97021</vt:lpwstr>
  </property>
  <property fmtid="{D5CDD505-2E9C-101B-9397-08002B2CF9AE}" pid="3" name="DocControl">
    <vt:lpwstr/>
  </property>
</Properties>
</file>